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70601434"/>
    <w:p w14:paraId="7F67B65B" w14:textId="77777777" w:rsidR="00C575E8" w:rsidRPr="00B04591" w:rsidRDefault="00627D99" w:rsidP="004227C5">
      <w:pPr>
        <w:pStyle w:val="Heading1"/>
        <w:pageBreakBefore w:val="0"/>
        <w:widowControl/>
        <w:spacing w:before="240" w:after="60"/>
        <w:ind w:left="180"/>
        <w:jc w:val="center"/>
        <w:rPr>
          <w:rFonts w:ascii="Arial" w:eastAsia="Times New Roman" w:hAnsi="Arial"/>
          <w:sz w:val="40"/>
          <w:lang w:eastAsia="en-US"/>
        </w:rPr>
      </w:pPr>
      <w:r>
        <w:rPr>
          <w:rFonts w:ascii="Arial" w:eastAsia="Times New Roman" w:hAnsi="Arial"/>
          <w:noProof/>
          <w:sz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33F965CD" wp14:editId="01C34BA2">
                <wp:simplePos x="0" y="0"/>
                <wp:positionH relativeFrom="page">
                  <wp:posOffset>0</wp:posOffset>
                </wp:positionH>
                <wp:positionV relativeFrom="page">
                  <wp:posOffset>190500</wp:posOffset>
                </wp:positionV>
                <wp:extent cx="7772400" cy="273685"/>
                <wp:effectExtent l="0" t="0" r="0" b="2540"/>
                <wp:wrapNone/>
                <wp:docPr id="14" name="Text Box 14" descr="{&quot;HashCode&quot;:517694638,&quot;Height&quot;:792.0,&quot;Width&quot;:612.0,&quot;Placement&quot;:&quot;Header&quot;,&quot;Index&quot;:&quot;Primary&quot;,&quot;Section&quot;:1,&quot;Top&quot;:0.0,&quot;Left&quot;:0.0}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2FF7D0" w14:textId="77777777" w:rsidR="00627D99" w:rsidRPr="0028459C" w:rsidRDefault="00627D99" w:rsidP="00627D99">
                            <w:pPr>
                              <w:jc w:val="center"/>
                              <w:rPr>
                                <w:rFonts w:ascii="Calibri" w:hAnsi="Calibri" w:cs="Calibri"/>
                                <w:color w:val="0000FF"/>
                                <w:sz w:val="20"/>
                              </w:rPr>
                            </w:pPr>
                            <w:r w:rsidRPr="0028459C">
                              <w:rPr>
                                <w:rFonts w:ascii="Calibri" w:hAnsi="Calibri" w:cs="Calibri"/>
                                <w:color w:val="0000FF"/>
                                <w:sz w:val="20"/>
                              </w:rPr>
                              <w:t>Protected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F965CD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alt="{&quot;HashCode&quot;:517694638,&quot;Height&quot;:792.0,&quot;Width&quot;:612.0,&quot;Placement&quot;:&quot;Header&quot;,&quot;Index&quot;:&quot;Primary&quot;,&quot;Section&quot;:1,&quot;Top&quot;:0.0,&quot;Left&quot;:0.0}" style="position:absolute;left:0;text-align:left;margin-left:0;margin-top:15pt;width:612pt;height:21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" o:allowincell="f" filled="f" stroked="f">
                <v:textbox inset=",0,,0">
                  <w:txbxContent>
                    <w:p w14:paraId="662FF7D0" w14:textId="77777777" w:rsidR="00627D99" w:rsidRPr="0028459C" w:rsidRDefault="00627D99" w:rsidP="00627D99">
                      <w:pPr>
                        <w:jc w:val="center"/>
                        <w:rPr>
                          <w:rFonts w:ascii="Calibri" w:hAnsi="Calibri" w:cs="Calibri"/>
                          <w:color w:val="0000FF"/>
                          <w:sz w:val="20"/>
                        </w:rPr>
                      </w:pPr>
                      <w:r w:rsidRPr="0028459C">
                        <w:rPr>
                          <w:rFonts w:ascii="Calibri" w:hAnsi="Calibri" w:cs="Calibri"/>
                          <w:color w:val="0000FF"/>
                          <w:sz w:val="20"/>
                        </w:rPr>
                        <w:t>Protected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227C5" w:rsidRPr="00B04591">
        <w:rPr>
          <w:rFonts w:ascii="Arial" w:eastAsia="Times New Roman" w:hAnsi="Arial"/>
          <w:sz w:val="40"/>
          <w:lang w:eastAsia="en-US"/>
        </w:rPr>
        <w:t>Toyota Kirloskar Motor Pvt. Ltd.</w:t>
      </w:r>
    </w:p>
    <w:tbl>
      <w:tblPr>
        <w:tblpPr w:leftFromText="180" w:rightFromText="180" w:vertAnchor="page" w:horzAnchor="margin" w:tblpXSpec="center" w:tblpY="3886"/>
        <w:tblW w:w="0" w:type="auto"/>
        <w:tblBorders>
          <w:top w:val="single" w:sz="8" w:space="0" w:color="8064A2"/>
          <w:bottom w:val="single" w:sz="8" w:space="0" w:color="8064A2"/>
        </w:tblBorders>
        <w:tblLook w:val="04A0" w:firstRow="1" w:lastRow="0" w:firstColumn="1" w:lastColumn="0" w:noHBand="0" w:noVBand="1"/>
      </w:tblPr>
      <w:tblGrid>
        <w:gridCol w:w="3438"/>
        <w:gridCol w:w="5418"/>
      </w:tblGrid>
      <w:tr w:rsidR="00CD6278" w:rsidRPr="004876CC" w14:paraId="4B65FD3A" w14:textId="77777777" w:rsidTr="00CD6278">
        <w:tc>
          <w:tcPr>
            <w:tcW w:w="8856" w:type="dxa"/>
            <w:gridSpan w:val="2"/>
            <w:tcBorders>
              <w:top w:val="single" w:sz="8" w:space="0" w:color="8064A2"/>
              <w:left w:val="nil"/>
              <w:bottom w:val="single" w:sz="8" w:space="0" w:color="8064A2"/>
              <w:right w:val="nil"/>
            </w:tcBorders>
          </w:tcPr>
          <w:p w14:paraId="48CBBEDD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jc w:val="center"/>
              <w:rPr>
                <w:rFonts w:asciiTheme="minorHAnsi" w:eastAsia="Times New Roman" w:hAnsiTheme="minorHAnsi" w:cstheme="minorHAnsi"/>
                <w:bCs w:val="0"/>
                <w:color w:val="auto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Cs w:val="0"/>
                <w:color w:val="auto"/>
                <w:sz w:val="40"/>
                <w:lang w:eastAsia="en-US"/>
              </w:rPr>
              <w:t>Scope of Work Document</w:t>
            </w:r>
          </w:p>
        </w:tc>
      </w:tr>
      <w:tr w:rsidR="00CD6278" w:rsidRPr="004876CC" w14:paraId="4A806FCB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22B064DA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Purchase Order No. &amp; Date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6419BD4F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lang w:eastAsia="en-US"/>
              </w:rPr>
            </w:pPr>
          </w:p>
        </w:tc>
      </w:tr>
      <w:tr w:rsidR="00CD6278" w:rsidRPr="004876CC" w14:paraId="28E9D785" w14:textId="77777777" w:rsidTr="00CD6278">
        <w:tc>
          <w:tcPr>
            <w:tcW w:w="3438" w:type="dxa"/>
          </w:tcPr>
          <w:p w14:paraId="3C4D8E65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Vendor Name</w:t>
            </w:r>
          </w:p>
        </w:tc>
        <w:tc>
          <w:tcPr>
            <w:tcW w:w="5418" w:type="dxa"/>
          </w:tcPr>
          <w:p w14:paraId="065C95C2" w14:textId="494F5791" w:rsidR="00CD6278" w:rsidRPr="004876CC" w:rsidRDefault="00CD5AC4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ABC</w:t>
            </w:r>
            <w:r w:rsidR="00CD6278" w:rsidRPr="004876CC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 xml:space="preserve"> Software Pvt. Ltd</w:t>
            </w:r>
            <w:r w:rsidR="00CD6278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.</w:t>
            </w:r>
          </w:p>
        </w:tc>
      </w:tr>
      <w:tr w:rsidR="00CD6278" w:rsidRPr="004876CC" w14:paraId="02E0D49A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2DFDCAF4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SOW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Effective From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7C5FD0F9" w14:textId="4C4229AA" w:rsidR="00CD6278" w:rsidRPr="004876CC" w:rsidRDefault="005F0DE7" w:rsidP="00677272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01</w:t>
            </w:r>
            <w:r w:rsidR="00CD6278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-</w:t>
            </w:r>
            <w:r w:rsidR="00AA3013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Apr</w:t>
            </w:r>
            <w:r w:rsidR="00CD6278" w:rsidRPr="004876CC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 xml:space="preserve"> 20</w:t>
            </w:r>
            <w:r w:rsidR="00CD6278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2</w:t>
            </w:r>
            <w:r w:rsidR="00AA3013">
              <w:rPr>
                <w:rFonts w:asciiTheme="minorHAnsi" w:hAnsiTheme="minorHAnsi" w:cstheme="minorHAnsi"/>
                <w:color w:val="000000"/>
                <w:sz w:val="28"/>
                <w:szCs w:val="24"/>
                <w:lang w:eastAsia="en-US"/>
              </w:rPr>
              <w:t>5</w:t>
            </w:r>
          </w:p>
        </w:tc>
      </w:tr>
      <w:tr w:rsidR="00CD6278" w:rsidRPr="004876CC" w14:paraId="74EF2107" w14:textId="77777777" w:rsidTr="00CD6278">
        <w:tc>
          <w:tcPr>
            <w:tcW w:w="3438" w:type="dxa"/>
          </w:tcPr>
          <w:p w14:paraId="0648BA0B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SOW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Effective To</w:t>
            </w:r>
          </w:p>
        </w:tc>
        <w:tc>
          <w:tcPr>
            <w:tcW w:w="5418" w:type="dxa"/>
          </w:tcPr>
          <w:p w14:paraId="2F15DDEA" w14:textId="7A3FCDDF" w:rsidR="00CD6278" w:rsidRPr="004876CC" w:rsidRDefault="00FA0518" w:rsidP="00677272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3</w:t>
            </w:r>
            <w:r w:rsidR="00AA3013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1</w:t>
            </w:r>
            <w:r w:rsidR="00CD6278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-</w:t>
            </w:r>
            <w:r w:rsidR="00AA3013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Mar</w:t>
            </w:r>
            <w:r w:rsidR="00CD6278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 xml:space="preserve"> 202</w:t>
            </w:r>
            <w:r w:rsidR="00AA3013"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  <w:t>6</w:t>
            </w:r>
          </w:p>
        </w:tc>
      </w:tr>
      <w:tr w:rsidR="00CD6278" w:rsidRPr="004876CC" w14:paraId="68C3D717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14D301FE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MSA Validity 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Effective From</w:t>
            </w: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7E00337A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color w:val="auto"/>
                <w:sz w:val="28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01</w:t>
            </w:r>
            <w:r>
              <w:rPr>
                <w:rFonts w:asciiTheme="minorHAnsi" w:hAnsiTheme="minorHAnsi" w:cstheme="minorHAnsi"/>
                <w:color w:val="auto"/>
                <w:sz w:val="28"/>
                <w:szCs w:val="24"/>
                <w:vertAlign w:val="superscript"/>
                <w:lang w:eastAsia="en-US"/>
              </w:rPr>
              <w:t>st</w:t>
            </w: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April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20</w:t>
            </w:r>
            <w:r w:rsidR="00B353FD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21</w:t>
            </w:r>
          </w:p>
        </w:tc>
      </w:tr>
      <w:tr w:rsidR="00CD6278" w:rsidRPr="004876CC" w14:paraId="7CAE9DB1" w14:textId="77777777" w:rsidTr="00CD6278">
        <w:tc>
          <w:tcPr>
            <w:tcW w:w="3438" w:type="dxa"/>
            <w:tcBorders>
              <w:left w:val="nil"/>
              <w:right w:val="nil"/>
            </w:tcBorders>
            <w:shd w:val="clear" w:color="auto" w:fill="DFD8E8"/>
          </w:tcPr>
          <w:p w14:paraId="3C1F6C4A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MSA Validity </w:t>
            </w:r>
            <w:r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Effective To</w:t>
            </w: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 xml:space="preserve"> </w:t>
            </w:r>
          </w:p>
        </w:tc>
        <w:tc>
          <w:tcPr>
            <w:tcW w:w="5418" w:type="dxa"/>
            <w:tcBorders>
              <w:left w:val="nil"/>
              <w:right w:val="nil"/>
            </w:tcBorders>
            <w:shd w:val="clear" w:color="auto" w:fill="DFD8E8"/>
          </w:tcPr>
          <w:p w14:paraId="1C8A320B" w14:textId="77777777" w:rsidR="00CD6278" w:rsidRPr="00B553D4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0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1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vertAlign w:val="superscript"/>
                <w:lang w:eastAsia="en-US"/>
              </w:rPr>
              <w:t>st</w:t>
            </w:r>
            <w:r w:rsidRPr="00B553D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>April</w:t>
            </w:r>
            <w:r w:rsidR="00471194"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  <w:t xml:space="preserve"> 2026</w:t>
            </w:r>
          </w:p>
        </w:tc>
      </w:tr>
      <w:tr w:rsidR="00CD6278" w:rsidRPr="004876CC" w14:paraId="275CFBEF" w14:textId="77777777" w:rsidTr="00CD6278">
        <w:tc>
          <w:tcPr>
            <w:tcW w:w="3438" w:type="dxa"/>
          </w:tcPr>
          <w:p w14:paraId="51E49D5D" w14:textId="77777777" w:rsidR="00CD6278" w:rsidRPr="004876CC" w:rsidRDefault="00CD6278" w:rsidP="00CD6278">
            <w:pPr>
              <w:pStyle w:val="Heading1"/>
              <w:pageBreakBefore w:val="0"/>
              <w:widowControl/>
              <w:spacing w:before="240" w:after="60"/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b w:val="0"/>
                <w:bCs w:val="0"/>
                <w:color w:val="auto"/>
                <w:sz w:val="24"/>
                <w:lang w:eastAsia="en-US"/>
              </w:rPr>
              <w:t>Title of Project/ Activity</w:t>
            </w:r>
          </w:p>
        </w:tc>
        <w:tc>
          <w:tcPr>
            <w:tcW w:w="5418" w:type="dxa"/>
          </w:tcPr>
          <w:p w14:paraId="4A75E19C" w14:textId="174794AC" w:rsidR="00CD6278" w:rsidRPr="00C71C2F" w:rsidRDefault="00AA3013" w:rsidP="00677272">
            <w:pPr>
              <w:pStyle w:val="Heading1"/>
              <w:pageBreakBefore w:val="0"/>
              <w:widowControl/>
              <w:spacing w:before="240" w:after="60"/>
              <w:rPr>
                <w:rFonts w:asciiTheme="minorHAnsi" w:hAnsiTheme="minorHAnsi" w:cstheme="minorHAnsi"/>
                <w:color w:val="auto"/>
                <w:sz w:val="28"/>
                <w:szCs w:val="24"/>
                <w:lang w:eastAsia="en-US"/>
              </w:rPr>
            </w:pPr>
            <w:r>
              <w:rPr>
                <w:rFonts w:asciiTheme="minorHAnsi" w:hAnsiTheme="minorHAnsi" w:cstheme="minorHAnsi"/>
                <w:color w:val="auto"/>
                <w:sz w:val="28"/>
              </w:rPr>
              <w:t xml:space="preserve">Full stack developer </w:t>
            </w:r>
            <w:r w:rsidR="00DB510A">
              <w:rPr>
                <w:rFonts w:asciiTheme="minorHAnsi" w:hAnsiTheme="minorHAnsi" w:cstheme="minorHAnsi"/>
                <w:color w:val="auto"/>
                <w:sz w:val="28"/>
              </w:rPr>
              <w:t xml:space="preserve">for DX activities in </w:t>
            </w:r>
            <w:r>
              <w:rPr>
                <w:rFonts w:asciiTheme="minorHAnsi" w:hAnsiTheme="minorHAnsi" w:cstheme="minorHAnsi"/>
                <w:color w:val="auto"/>
                <w:sz w:val="28"/>
              </w:rPr>
              <w:t>S&amp;M – Customer DX</w:t>
            </w:r>
          </w:p>
        </w:tc>
      </w:tr>
    </w:tbl>
    <w:p w14:paraId="3539C6A2" w14:textId="77777777" w:rsidR="00C575E8" w:rsidRPr="00B353FD" w:rsidRDefault="00C575E8" w:rsidP="004227C5">
      <w:pPr>
        <w:pStyle w:val="Heading1"/>
        <w:pageBreakBefore w:val="0"/>
        <w:widowControl/>
        <w:spacing w:before="240" w:after="60"/>
        <w:ind w:left="180"/>
        <w:jc w:val="center"/>
        <w:rPr>
          <w:rFonts w:ascii="Arial" w:eastAsia="Times New Roman" w:hAnsi="Arial"/>
          <w:sz w:val="40"/>
          <w:lang w:eastAsia="en-US"/>
        </w:rPr>
      </w:pPr>
    </w:p>
    <w:p w14:paraId="04860148" w14:textId="77777777" w:rsidR="00B353FD" w:rsidRPr="00B353FD" w:rsidRDefault="00B353FD" w:rsidP="00B353FD">
      <w:pPr>
        <w:pStyle w:val="FFICReportJustified"/>
        <w:rPr>
          <w:rFonts w:ascii="Arial" w:hAnsi="Arial"/>
          <w:b/>
          <w:bCs/>
          <w:color w:val="003366"/>
          <w:kern w:val="32"/>
          <w:sz w:val="40"/>
          <w:szCs w:val="32"/>
        </w:rPr>
      </w:pPr>
      <w:r>
        <w:rPr>
          <w:rFonts w:ascii="Arial" w:hAnsi="Arial"/>
          <w:b/>
          <w:bCs/>
          <w:color w:val="003366"/>
          <w:kern w:val="32"/>
          <w:sz w:val="40"/>
          <w:szCs w:val="32"/>
        </w:rPr>
        <w:t xml:space="preserve">                           </w:t>
      </w:r>
      <w:r w:rsidRPr="00B353FD">
        <w:rPr>
          <w:rFonts w:ascii="Arial" w:hAnsi="Arial"/>
          <w:b/>
          <w:bCs/>
          <w:color w:val="003366"/>
          <w:kern w:val="32"/>
          <w:sz w:val="40"/>
          <w:szCs w:val="32"/>
        </w:rPr>
        <w:t>Purchase division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9926"/>
      </w:tblGrid>
      <w:tr w:rsidR="009E2EB4" w:rsidRPr="004876CC" w14:paraId="4E0EC29D" w14:textId="77777777" w:rsidTr="009E2EB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3EBE520" w14:textId="77777777" w:rsidR="0053515C" w:rsidRDefault="0053515C" w:rsidP="0053515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0"/>
                <w:szCs w:val="20"/>
              </w:rPr>
              <w:t xml:space="preserve">  </w:t>
            </w:r>
          </w:p>
          <w:p w14:paraId="2BC1B86B" w14:textId="77777777" w:rsidR="0053515C" w:rsidRPr="00335ECF" w:rsidRDefault="0053515C" w:rsidP="0053515C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0"/>
              </w:rPr>
            </w:pPr>
            <w:r w:rsidRPr="00335ECF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0"/>
              </w:rPr>
              <w:t>Between</w:t>
            </w:r>
          </w:p>
          <w:p w14:paraId="41CCB8C3" w14:textId="441B8380" w:rsidR="00050881" w:rsidRDefault="00CD5AC4" w:rsidP="009E2EB4">
            <w:pPr>
              <w:spacing w:before="120" w:after="120" w:line="288" w:lineRule="auto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/>
                <w:sz w:val="22"/>
              </w:rPr>
              <w:t>ABC</w:t>
            </w:r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</w:t>
            </w:r>
            <w:proofErr w:type="gramStart"/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>Software  Pvt</w:t>
            </w:r>
            <w:r w:rsidR="00715A50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>.</w:t>
            </w:r>
            <w:proofErr w:type="gramEnd"/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Ltd</w:t>
            </w:r>
            <w:r w:rsidR="00715A50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>.</w:t>
            </w:r>
            <w:r w:rsidR="009E2EB4"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 </w:t>
            </w:r>
            <w:r w:rsidR="009E2EB4"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having its office at #42, 15th Cross, 14th Main, Sector IV, HSR Layout, Bangalore-560102. (Hereinafter referred to as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ABC</w:t>
            </w:r>
            <w:r w:rsidR="008A6D62"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) </w:t>
            </w:r>
          </w:p>
          <w:p w14:paraId="65D8ED26" w14:textId="77777777" w:rsidR="009E2EB4" w:rsidRPr="004876CC" w:rsidRDefault="008A6D62" w:rsidP="00050881">
            <w:pPr>
              <w:spacing w:before="120" w:after="120" w:line="288" w:lineRule="auto"/>
              <w:rPr>
                <w:rFonts w:asciiTheme="minorHAnsi" w:hAnsiTheme="minorHAnsi" w:cstheme="minorHAnsi"/>
                <w:b/>
                <w:color w:val="000000"/>
              </w:rPr>
            </w:pPr>
            <w:r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>and</w:t>
            </w:r>
            <w:r w:rsidR="009E2EB4" w:rsidRPr="008A6D62">
              <w:rPr>
                <w:rFonts w:asciiTheme="minorHAnsi" w:hAnsiTheme="minorHAnsi" w:cstheme="minorHAnsi"/>
                <w:color w:val="000000" w:themeColor="text1"/>
                <w:sz w:val="22"/>
              </w:rPr>
              <w:t>,</w:t>
            </w:r>
          </w:p>
        </w:tc>
      </w:tr>
      <w:tr w:rsidR="009E2EB4" w:rsidRPr="004876CC" w14:paraId="4D0217B0" w14:textId="77777777" w:rsidTr="009E2EB4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274CEBE2" w14:textId="77777777" w:rsidR="009E2EB4" w:rsidRPr="004876CC" w:rsidRDefault="009E2EB4" w:rsidP="009E2EB4">
            <w:pPr>
              <w:spacing w:before="120" w:after="120" w:line="288" w:lineRule="auto"/>
              <w:rPr>
                <w:rFonts w:asciiTheme="minorHAnsi" w:hAnsiTheme="minorHAnsi" w:cstheme="minorHAnsi"/>
                <w:color w:val="000000"/>
              </w:rPr>
            </w:pPr>
            <w:r w:rsidRPr="004876CC">
              <w:rPr>
                <w:rFonts w:asciiTheme="minorHAnsi" w:hAnsiTheme="minorHAnsi" w:cstheme="minorHAnsi"/>
                <w:b/>
                <w:color w:val="000000"/>
                <w:sz w:val="22"/>
              </w:rPr>
              <w:t xml:space="preserve">M/s Toyota Kirloskar Motor Pvt. Ltd, having its registered office </w:t>
            </w:r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 xml:space="preserve">at Plot No. 1, Bidadi Industrial Area, </w:t>
            </w:r>
            <w:proofErr w:type="spellStart"/>
            <w:proofErr w:type="gramStart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>Ramanagara</w:t>
            </w:r>
            <w:proofErr w:type="spellEnd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 xml:space="preserve">  District</w:t>
            </w:r>
            <w:proofErr w:type="gramEnd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 xml:space="preserve">, Karnataka </w:t>
            </w:r>
            <w:proofErr w:type="gramStart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>State,  PIN</w:t>
            </w:r>
            <w:proofErr w:type="gramEnd"/>
            <w:r w:rsidRPr="004876CC">
              <w:rPr>
                <w:rFonts w:asciiTheme="minorHAnsi" w:hAnsiTheme="minorHAnsi" w:cstheme="minorHAnsi"/>
                <w:color w:val="000000"/>
                <w:sz w:val="22"/>
              </w:rPr>
              <w:t xml:space="preserve"> 562 109, India (Hereinafter referred to as "TKM")</w:t>
            </w:r>
          </w:p>
        </w:tc>
      </w:tr>
    </w:tbl>
    <w:p w14:paraId="6453ABED" w14:textId="1702F2CD" w:rsidR="0032346C" w:rsidRPr="004876CC" w:rsidRDefault="009E2EB4" w:rsidP="000275D2">
      <w:pPr>
        <w:pStyle w:val="Heading1"/>
      </w:pPr>
      <w:r w:rsidRPr="004876CC">
        <w:rPr>
          <w:sz w:val="28"/>
        </w:rPr>
        <w:lastRenderedPageBreak/>
        <w:br w:type="page"/>
      </w:r>
      <w:r w:rsidR="0032346C" w:rsidRPr="004876CC">
        <w:lastRenderedPageBreak/>
        <w:t>PART A – Technical Definitions</w:t>
      </w:r>
    </w:p>
    <w:p w14:paraId="78F7A000" w14:textId="2CF3B6BB" w:rsidR="0032346C" w:rsidRPr="00050881" w:rsidRDefault="0032346C" w:rsidP="00050881">
      <w:pPr>
        <w:pStyle w:val="Heading2"/>
        <w:numPr>
          <w:ilvl w:val="1"/>
          <w:numId w:val="10"/>
        </w:numPr>
        <w:tabs>
          <w:tab w:val="clear" w:pos="720"/>
          <w:tab w:val="num" w:pos="-720"/>
        </w:tabs>
        <w:ind w:left="1440"/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Background</w:t>
      </w:r>
    </w:p>
    <w:p w14:paraId="4EC21856" w14:textId="77777777" w:rsidR="00E7192A" w:rsidRPr="004876CC" w:rsidRDefault="00E7192A" w:rsidP="00E7192A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bCs/>
        </w:rPr>
      </w:pP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  <w:r w:rsidRPr="004876CC">
        <w:rPr>
          <w:rFonts w:asciiTheme="minorHAnsi" w:hAnsiTheme="minorHAnsi" w:cstheme="minorHAnsi"/>
          <w:b/>
          <w:bCs/>
        </w:rPr>
        <w:tab/>
      </w:r>
    </w:p>
    <w:p w14:paraId="072C6A4C" w14:textId="42892B39" w:rsidR="00C71C2F" w:rsidRDefault="00C71C2F" w:rsidP="00C71C2F">
      <w:pPr>
        <w:pStyle w:val="FFICReportJustified"/>
        <w:spacing w:before="120" w:after="120" w:line="360" w:lineRule="auto"/>
        <w:ind w:left="720"/>
        <w:jc w:val="both"/>
        <w:rPr>
          <w:rFonts w:asciiTheme="minorHAnsi" w:hAnsiTheme="minorHAnsi" w:cstheme="minorHAnsi"/>
          <w:szCs w:val="23"/>
          <w:lang w:eastAsia="en-GB"/>
        </w:rPr>
      </w:pP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Toyota Kirloskar Motor Pvt. Ltd. (TKM) requires services from </w:t>
      </w:r>
      <w:r w:rsidR="00CD5AC4">
        <w:rPr>
          <w:rFonts w:asciiTheme="minorHAnsi" w:hAnsiTheme="minorHAnsi" w:cstheme="minorHAnsi"/>
          <w:color w:val="auto"/>
          <w:szCs w:val="23"/>
          <w:lang w:eastAsia="en-GB"/>
        </w:rPr>
        <w:t>ABC</w:t>
      </w: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 Software Pvt. Ltd. (</w:t>
      </w:r>
      <w:r w:rsidR="00CD5AC4">
        <w:rPr>
          <w:rFonts w:asciiTheme="minorHAnsi" w:hAnsiTheme="minorHAnsi" w:cstheme="minorHAnsi"/>
          <w:color w:val="auto"/>
          <w:szCs w:val="23"/>
          <w:lang w:eastAsia="en-GB"/>
        </w:rPr>
        <w:t>ABC</w:t>
      </w: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) to provide </w:t>
      </w:r>
      <w:r w:rsidR="00AA3013" w:rsidRPr="00F96065">
        <w:rPr>
          <w:rFonts w:asciiTheme="minorHAnsi" w:hAnsiTheme="minorHAnsi" w:cstheme="minorHAnsi"/>
          <w:color w:val="auto"/>
          <w:szCs w:val="23"/>
          <w:lang w:eastAsia="en-GB"/>
        </w:rPr>
        <w:t>the required</w:t>
      </w:r>
      <w:r w:rsidRPr="00F96065">
        <w:rPr>
          <w:rFonts w:asciiTheme="minorHAnsi" w:hAnsiTheme="minorHAnsi" w:cstheme="minorHAnsi"/>
          <w:color w:val="auto"/>
          <w:szCs w:val="23"/>
          <w:lang w:eastAsia="en-GB"/>
        </w:rPr>
        <w:t xml:space="preserve"> support for </w:t>
      </w:r>
      <w:r w:rsidR="00DB510A">
        <w:rPr>
          <w:rFonts w:asciiTheme="minorHAnsi" w:hAnsiTheme="minorHAnsi" w:cstheme="minorHAnsi"/>
          <w:color w:val="auto"/>
          <w:szCs w:val="23"/>
          <w:lang w:eastAsia="en-GB"/>
        </w:rPr>
        <w:t xml:space="preserve">resources for Digital Transformation activities in </w:t>
      </w:r>
      <w:r w:rsidR="00AA3013">
        <w:rPr>
          <w:rFonts w:asciiTheme="minorHAnsi" w:hAnsiTheme="minorHAnsi" w:cstheme="minorHAnsi"/>
          <w:color w:val="auto"/>
          <w:szCs w:val="23"/>
          <w:lang w:eastAsia="en-GB"/>
        </w:rPr>
        <w:t>Sales and Marketing</w:t>
      </w:r>
      <w:r w:rsidR="00DB510A">
        <w:rPr>
          <w:rFonts w:asciiTheme="minorHAnsi" w:hAnsiTheme="minorHAnsi" w:cstheme="minorHAnsi"/>
          <w:color w:val="auto"/>
          <w:szCs w:val="23"/>
          <w:lang w:eastAsia="en-GB"/>
        </w:rPr>
        <w:t xml:space="preserve"> area</w:t>
      </w:r>
      <w:r w:rsidR="00A50D1F">
        <w:rPr>
          <w:rFonts w:asciiTheme="minorHAnsi" w:hAnsiTheme="minorHAnsi" w:cstheme="minorHAnsi"/>
          <w:color w:val="auto"/>
          <w:szCs w:val="23"/>
          <w:lang w:eastAsia="en-GB"/>
        </w:rPr>
        <w:t>.</w:t>
      </w:r>
      <w:r w:rsidRPr="00FC57DC">
        <w:rPr>
          <w:rFonts w:asciiTheme="minorHAnsi" w:hAnsiTheme="minorHAnsi" w:cstheme="minorHAnsi"/>
          <w:color w:val="auto"/>
          <w:szCs w:val="23"/>
          <w:lang w:eastAsia="en-GB"/>
        </w:rPr>
        <w:t xml:space="preserve"> </w:t>
      </w:r>
      <w:r w:rsidR="00CD5AC4">
        <w:rPr>
          <w:rFonts w:asciiTheme="minorHAnsi" w:hAnsiTheme="minorHAnsi" w:cstheme="minorHAnsi"/>
          <w:color w:val="auto"/>
          <w:szCs w:val="23"/>
          <w:lang w:eastAsia="en-GB"/>
        </w:rPr>
        <w:t>ABC</w:t>
      </w:r>
      <w:r w:rsidR="004D3097">
        <w:rPr>
          <w:rFonts w:asciiTheme="minorHAnsi" w:hAnsiTheme="minorHAnsi" w:cstheme="minorHAnsi"/>
          <w:szCs w:val="23"/>
          <w:lang w:eastAsia="en-GB"/>
        </w:rPr>
        <w:t xml:space="preserve"> had provided </w:t>
      </w:r>
      <w:r w:rsidR="001026B0">
        <w:rPr>
          <w:rFonts w:asciiTheme="minorHAnsi" w:hAnsiTheme="minorHAnsi" w:cstheme="minorHAnsi"/>
          <w:szCs w:val="23"/>
          <w:lang w:eastAsia="en-GB"/>
        </w:rPr>
        <w:t>support resource</w:t>
      </w:r>
      <w:r w:rsidR="000E279B">
        <w:rPr>
          <w:rFonts w:asciiTheme="minorHAnsi" w:hAnsiTheme="minorHAnsi" w:cstheme="minorHAnsi"/>
          <w:szCs w:val="23"/>
          <w:lang w:eastAsia="en-GB"/>
        </w:rPr>
        <w:t>s</w:t>
      </w:r>
      <w:r>
        <w:rPr>
          <w:rFonts w:asciiTheme="minorHAnsi" w:hAnsiTheme="minorHAnsi" w:cstheme="minorHAnsi"/>
          <w:szCs w:val="23"/>
          <w:lang w:eastAsia="en-GB"/>
        </w:rPr>
        <w:t xml:space="preserve"> for</w:t>
      </w:r>
      <w:r w:rsidR="00DB510A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AA3013">
        <w:rPr>
          <w:rFonts w:asciiTheme="minorHAnsi" w:hAnsiTheme="minorHAnsi" w:cstheme="minorHAnsi"/>
          <w:szCs w:val="23"/>
          <w:lang w:eastAsia="en-GB"/>
        </w:rPr>
        <w:t xml:space="preserve">SDD2 </w:t>
      </w:r>
      <w:r w:rsidR="001026B0">
        <w:rPr>
          <w:rFonts w:asciiTheme="minorHAnsi" w:hAnsiTheme="minorHAnsi" w:cstheme="minorHAnsi"/>
          <w:szCs w:val="23"/>
          <w:lang w:eastAsia="en-GB"/>
        </w:rPr>
        <w:t>department,</w:t>
      </w:r>
      <w:r>
        <w:rPr>
          <w:rFonts w:asciiTheme="minorHAnsi" w:hAnsiTheme="minorHAnsi" w:cstheme="minorHAnsi"/>
          <w:szCs w:val="23"/>
          <w:lang w:eastAsia="en-GB"/>
        </w:rPr>
        <w:t xml:space="preserve"> IS division</w:t>
      </w:r>
      <w:r w:rsidR="005D1F11">
        <w:rPr>
          <w:rFonts w:asciiTheme="minorHAnsi" w:hAnsiTheme="minorHAnsi" w:cstheme="minorHAnsi"/>
          <w:szCs w:val="23"/>
          <w:lang w:eastAsia="en-GB"/>
        </w:rPr>
        <w:t xml:space="preserve"> for </w:t>
      </w:r>
      <w:r w:rsidR="00AA3013">
        <w:rPr>
          <w:rFonts w:asciiTheme="minorHAnsi" w:hAnsiTheme="minorHAnsi" w:cstheme="minorHAnsi"/>
          <w:szCs w:val="23"/>
          <w:lang w:eastAsia="en-GB"/>
        </w:rPr>
        <w:t>S&amp;M</w:t>
      </w:r>
      <w:r w:rsidR="00DB510A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1026B0">
        <w:rPr>
          <w:rFonts w:asciiTheme="minorHAnsi" w:hAnsiTheme="minorHAnsi" w:cstheme="minorHAnsi"/>
          <w:szCs w:val="23"/>
          <w:lang w:eastAsia="en-GB"/>
        </w:rPr>
        <w:t>Applications sustenance</w:t>
      </w:r>
      <w:r w:rsidR="00AA3013">
        <w:rPr>
          <w:rFonts w:asciiTheme="minorHAnsi" w:hAnsiTheme="minorHAnsi" w:cstheme="minorHAnsi"/>
          <w:szCs w:val="23"/>
          <w:lang w:eastAsia="en-GB"/>
        </w:rPr>
        <w:t xml:space="preserve"> and development</w:t>
      </w:r>
      <w:r w:rsidR="00D43398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6B25E8">
        <w:rPr>
          <w:rFonts w:asciiTheme="minorHAnsi" w:hAnsiTheme="minorHAnsi" w:cstheme="minorHAnsi"/>
          <w:szCs w:val="23"/>
          <w:lang w:eastAsia="en-GB"/>
        </w:rPr>
        <w:t>and extended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the same to support in </w:t>
      </w:r>
      <w:r w:rsidR="000C0149">
        <w:rPr>
          <w:rFonts w:asciiTheme="minorHAnsi" w:hAnsiTheme="minorHAnsi" w:cstheme="minorHAnsi"/>
          <w:szCs w:val="23"/>
          <w:lang w:eastAsia="en-GB"/>
        </w:rPr>
        <w:t>DUR</w:t>
      </w:r>
      <w:r w:rsidR="00677272">
        <w:rPr>
          <w:rFonts w:asciiTheme="minorHAnsi" w:hAnsiTheme="minorHAnsi" w:cstheme="minorHAnsi"/>
          <w:szCs w:val="23"/>
          <w:lang w:eastAsia="en-GB"/>
        </w:rPr>
        <w:t>, DN, PU and ST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Phase</w:t>
      </w:r>
      <w:r w:rsidR="00677272">
        <w:rPr>
          <w:rFonts w:asciiTheme="minorHAnsi" w:hAnsiTheme="minorHAnsi" w:cstheme="minorHAnsi"/>
          <w:szCs w:val="23"/>
          <w:lang w:eastAsia="en-GB"/>
        </w:rPr>
        <w:t>s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of </w:t>
      </w:r>
      <w:r w:rsidR="00AA3013">
        <w:rPr>
          <w:rFonts w:asciiTheme="minorHAnsi" w:hAnsiTheme="minorHAnsi" w:cstheme="minorHAnsi"/>
          <w:szCs w:val="23"/>
          <w:lang w:eastAsia="en-GB"/>
        </w:rPr>
        <w:t>Factory DX project activities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for the period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0C0149">
        <w:rPr>
          <w:rFonts w:asciiTheme="minorHAnsi" w:hAnsiTheme="minorHAnsi" w:cstheme="minorHAnsi"/>
          <w:szCs w:val="23"/>
          <w:lang w:eastAsia="en-GB"/>
        </w:rPr>
        <w:t>from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677272">
        <w:rPr>
          <w:rFonts w:asciiTheme="minorHAnsi" w:hAnsiTheme="minorHAnsi" w:cstheme="minorHAnsi"/>
          <w:szCs w:val="23"/>
          <w:lang w:eastAsia="en-GB"/>
        </w:rPr>
        <w:t>Apr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20</w:t>
      </w:r>
      <w:r w:rsidR="004700D4">
        <w:rPr>
          <w:rFonts w:asciiTheme="minorHAnsi" w:hAnsiTheme="minorHAnsi" w:cstheme="minorHAnsi"/>
          <w:szCs w:val="23"/>
          <w:lang w:eastAsia="en-GB"/>
        </w:rPr>
        <w:t>2</w:t>
      </w:r>
      <w:r w:rsidR="00AA3013">
        <w:rPr>
          <w:rFonts w:asciiTheme="minorHAnsi" w:hAnsiTheme="minorHAnsi" w:cstheme="minorHAnsi"/>
          <w:szCs w:val="23"/>
          <w:lang w:eastAsia="en-GB"/>
        </w:rPr>
        <w:t>3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-</w:t>
      </w:r>
      <w:r w:rsidR="003649C5">
        <w:rPr>
          <w:rFonts w:asciiTheme="minorHAnsi" w:hAnsiTheme="minorHAnsi" w:cstheme="minorHAnsi"/>
          <w:szCs w:val="23"/>
          <w:lang w:eastAsia="en-GB"/>
        </w:rPr>
        <w:t>Mar</w:t>
      </w:r>
      <w:r w:rsidR="002D0D31">
        <w:rPr>
          <w:rFonts w:asciiTheme="minorHAnsi" w:hAnsiTheme="minorHAnsi" w:cstheme="minorHAnsi"/>
          <w:szCs w:val="23"/>
          <w:lang w:eastAsia="en-GB"/>
        </w:rPr>
        <w:t xml:space="preserve"> 20</w:t>
      </w:r>
      <w:r w:rsidR="004700D4">
        <w:rPr>
          <w:rFonts w:asciiTheme="minorHAnsi" w:hAnsiTheme="minorHAnsi" w:cstheme="minorHAnsi"/>
          <w:szCs w:val="23"/>
          <w:lang w:eastAsia="en-GB"/>
        </w:rPr>
        <w:t>2</w:t>
      </w:r>
      <w:r w:rsidR="00AA3013">
        <w:rPr>
          <w:rFonts w:asciiTheme="minorHAnsi" w:hAnsiTheme="minorHAnsi" w:cstheme="minorHAnsi"/>
          <w:szCs w:val="23"/>
          <w:lang w:eastAsia="en-GB"/>
        </w:rPr>
        <w:t>5</w:t>
      </w:r>
      <w:r w:rsidR="002D0D31">
        <w:rPr>
          <w:rFonts w:asciiTheme="minorHAnsi" w:hAnsiTheme="minorHAnsi" w:cstheme="minorHAnsi"/>
          <w:szCs w:val="23"/>
          <w:lang w:eastAsia="en-GB"/>
        </w:rPr>
        <w:t>.</w:t>
      </w:r>
      <w:r w:rsidR="00733CEE">
        <w:rPr>
          <w:rFonts w:asciiTheme="minorHAnsi" w:hAnsiTheme="minorHAnsi" w:cstheme="minorHAnsi"/>
          <w:szCs w:val="23"/>
          <w:lang w:eastAsia="en-GB"/>
        </w:rPr>
        <w:t xml:space="preserve"> TKM would like to continue the services for </w:t>
      </w:r>
      <w:r w:rsidR="00DB510A">
        <w:rPr>
          <w:rFonts w:asciiTheme="minorHAnsi" w:hAnsiTheme="minorHAnsi" w:cstheme="minorHAnsi"/>
          <w:szCs w:val="23"/>
          <w:lang w:eastAsia="en-GB"/>
        </w:rPr>
        <w:t>DX activities r</w:t>
      </w:r>
      <w:r w:rsidR="003F0E1C">
        <w:rPr>
          <w:rFonts w:asciiTheme="minorHAnsi" w:hAnsiTheme="minorHAnsi" w:cstheme="minorHAnsi"/>
          <w:szCs w:val="23"/>
          <w:lang w:eastAsia="en-GB"/>
        </w:rPr>
        <w:t>equirements</w:t>
      </w:r>
      <w:r w:rsidR="00677272">
        <w:rPr>
          <w:rFonts w:asciiTheme="minorHAnsi" w:hAnsiTheme="minorHAnsi" w:cstheme="minorHAnsi"/>
          <w:szCs w:val="23"/>
          <w:lang w:eastAsia="en-GB"/>
        </w:rPr>
        <w:t xml:space="preserve"> study,</w:t>
      </w:r>
      <w:r w:rsidR="003F0E1C">
        <w:rPr>
          <w:rFonts w:asciiTheme="minorHAnsi" w:hAnsiTheme="minorHAnsi" w:cstheme="minorHAnsi"/>
          <w:szCs w:val="23"/>
          <w:lang w:eastAsia="en-GB"/>
        </w:rPr>
        <w:t xml:space="preserve"> design, </w:t>
      </w:r>
      <w:r w:rsidR="00A50D1F">
        <w:rPr>
          <w:rFonts w:asciiTheme="minorHAnsi" w:hAnsiTheme="minorHAnsi" w:cstheme="minorHAnsi"/>
          <w:szCs w:val="23"/>
          <w:lang w:eastAsia="en-GB"/>
        </w:rPr>
        <w:t>development,</w:t>
      </w:r>
      <w:r w:rsidR="003F0E1C">
        <w:rPr>
          <w:rFonts w:asciiTheme="minorHAnsi" w:hAnsiTheme="minorHAnsi" w:cstheme="minorHAnsi"/>
          <w:szCs w:val="23"/>
          <w:lang w:eastAsia="en-GB"/>
        </w:rPr>
        <w:t xml:space="preserve"> and System testing</w:t>
      </w:r>
      <w:r w:rsidR="000C0149">
        <w:rPr>
          <w:rFonts w:asciiTheme="minorHAnsi" w:hAnsiTheme="minorHAnsi" w:cstheme="minorHAnsi"/>
          <w:szCs w:val="23"/>
          <w:lang w:eastAsia="en-GB"/>
        </w:rPr>
        <w:t xml:space="preserve"> activities </w:t>
      </w:r>
      <w:r w:rsidR="00E359E1">
        <w:rPr>
          <w:rFonts w:asciiTheme="minorHAnsi" w:hAnsiTheme="minorHAnsi" w:cstheme="minorHAnsi"/>
          <w:szCs w:val="23"/>
          <w:lang w:eastAsia="en-GB"/>
        </w:rPr>
        <w:t>f</w:t>
      </w:r>
      <w:r w:rsidR="000E279B">
        <w:rPr>
          <w:rFonts w:asciiTheme="minorHAnsi" w:hAnsiTheme="minorHAnsi" w:cstheme="minorHAnsi"/>
          <w:szCs w:val="23"/>
          <w:lang w:eastAsia="en-GB"/>
        </w:rPr>
        <w:t xml:space="preserve">or the </w:t>
      </w:r>
      <w:r w:rsidR="00733CEE">
        <w:rPr>
          <w:rFonts w:asciiTheme="minorHAnsi" w:hAnsiTheme="minorHAnsi" w:cstheme="minorHAnsi"/>
          <w:szCs w:val="23"/>
          <w:lang w:eastAsia="en-GB"/>
        </w:rPr>
        <w:t xml:space="preserve">duration from </w:t>
      </w:r>
      <w:r w:rsidR="005F0DE7">
        <w:rPr>
          <w:rFonts w:asciiTheme="minorHAnsi" w:hAnsiTheme="minorHAnsi" w:cstheme="minorHAnsi"/>
          <w:szCs w:val="23"/>
          <w:lang w:eastAsia="en-GB"/>
        </w:rPr>
        <w:t>01</w:t>
      </w:r>
      <w:r w:rsidR="000E279B">
        <w:rPr>
          <w:rFonts w:asciiTheme="minorHAnsi" w:hAnsiTheme="minorHAnsi" w:cstheme="minorHAnsi"/>
          <w:szCs w:val="23"/>
          <w:lang w:eastAsia="en-GB"/>
        </w:rPr>
        <w:t>-</w:t>
      </w:r>
      <w:r w:rsidR="00AA3013">
        <w:rPr>
          <w:rFonts w:asciiTheme="minorHAnsi" w:hAnsiTheme="minorHAnsi" w:cstheme="minorHAnsi"/>
          <w:szCs w:val="23"/>
          <w:lang w:eastAsia="en-GB"/>
        </w:rPr>
        <w:t>Apr</w:t>
      </w:r>
      <w:r w:rsidR="004D3097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4E3094">
        <w:rPr>
          <w:rFonts w:asciiTheme="minorHAnsi" w:hAnsiTheme="minorHAnsi" w:cstheme="minorHAnsi"/>
          <w:szCs w:val="23"/>
          <w:lang w:eastAsia="en-GB"/>
        </w:rPr>
        <w:t>202</w:t>
      </w:r>
      <w:r w:rsidR="00AA3013">
        <w:rPr>
          <w:rFonts w:asciiTheme="minorHAnsi" w:hAnsiTheme="minorHAnsi" w:cstheme="minorHAnsi"/>
          <w:szCs w:val="23"/>
          <w:lang w:eastAsia="en-GB"/>
        </w:rPr>
        <w:t>5</w:t>
      </w:r>
      <w:r w:rsidR="004E3094">
        <w:rPr>
          <w:rFonts w:asciiTheme="minorHAnsi" w:hAnsiTheme="minorHAnsi" w:cstheme="minorHAnsi"/>
          <w:szCs w:val="23"/>
          <w:lang w:eastAsia="en-GB"/>
        </w:rPr>
        <w:t xml:space="preserve"> to </w:t>
      </w:r>
      <w:r w:rsidR="00AA3013">
        <w:rPr>
          <w:rFonts w:asciiTheme="minorHAnsi" w:hAnsiTheme="minorHAnsi" w:cstheme="minorHAnsi"/>
          <w:szCs w:val="23"/>
          <w:lang w:eastAsia="en-GB"/>
        </w:rPr>
        <w:t>31-Mar</w:t>
      </w:r>
      <w:r w:rsidR="000E279B">
        <w:rPr>
          <w:rFonts w:asciiTheme="minorHAnsi" w:hAnsiTheme="minorHAnsi" w:cstheme="minorHAnsi"/>
          <w:szCs w:val="23"/>
          <w:lang w:eastAsia="en-GB"/>
        </w:rPr>
        <w:t xml:space="preserve"> </w:t>
      </w:r>
      <w:r w:rsidR="006B25E8">
        <w:rPr>
          <w:rFonts w:asciiTheme="minorHAnsi" w:hAnsiTheme="minorHAnsi" w:cstheme="minorHAnsi"/>
          <w:szCs w:val="23"/>
          <w:lang w:eastAsia="en-GB"/>
        </w:rPr>
        <w:t>20</w:t>
      </w:r>
      <w:r w:rsidR="00D41EBE">
        <w:rPr>
          <w:rFonts w:asciiTheme="minorHAnsi" w:hAnsiTheme="minorHAnsi" w:cstheme="minorHAnsi"/>
          <w:szCs w:val="23"/>
          <w:lang w:eastAsia="en-GB"/>
        </w:rPr>
        <w:t>2</w:t>
      </w:r>
      <w:r w:rsidR="00AA3013">
        <w:rPr>
          <w:rFonts w:asciiTheme="minorHAnsi" w:hAnsiTheme="minorHAnsi" w:cstheme="minorHAnsi"/>
          <w:szCs w:val="23"/>
          <w:lang w:eastAsia="en-GB"/>
        </w:rPr>
        <w:t>6</w:t>
      </w:r>
      <w:r>
        <w:rPr>
          <w:rFonts w:asciiTheme="minorHAnsi" w:hAnsiTheme="minorHAnsi" w:cstheme="minorHAnsi"/>
          <w:szCs w:val="23"/>
          <w:lang w:eastAsia="en-GB"/>
        </w:rPr>
        <w:t>.</w:t>
      </w:r>
    </w:p>
    <w:p w14:paraId="4DF68AEC" w14:textId="36A3DE5C" w:rsidR="009E2EB4" w:rsidRPr="004876CC" w:rsidRDefault="00CD5AC4" w:rsidP="004D3097">
      <w:pPr>
        <w:spacing w:line="360" w:lineRule="auto"/>
        <w:ind w:left="720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ABC</w:t>
      </w:r>
      <w:r w:rsidR="009E2EB4" w:rsidRPr="004876CC">
        <w:rPr>
          <w:rFonts w:asciiTheme="minorHAnsi" w:hAnsiTheme="minorHAnsi" w:cstheme="minorHAnsi"/>
          <w:sz w:val="22"/>
        </w:rPr>
        <w:t xml:space="preserve"> shall therefore provide the required </w:t>
      </w:r>
      <w:r w:rsidR="00AA3013" w:rsidRPr="004876CC">
        <w:rPr>
          <w:rFonts w:asciiTheme="minorHAnsi" w:hAnsiTheme="minorHAnsi" w:cstheme="minorHAnsi"/>
          <w:sz w:val="22"/>
        </w:rPr>
        <w:t>manpower</w:t>
      </w:r>
      <w:r w:rsidR="009E2EB4" w:rsidRPr="004876CC">
        <w:rPr>
          <w:rFonts w:asciiTheme="minorHAnsi" w:hAnsiTheme="minorHAnsi" w:cstheme="minorHAnsi"/>
          <w:sz w:val="22"/>
        </w:rPr>
        <w:t xml:space="preserve"> to deliver the required services as per the defined </w:t>
      </w:r>
      <w:r w:rsidR="003F0E1C">
        <w:rPr>
          <w:rFonts w:asciiTheme="minorHAnsi" w:hAnsiTheme="minorHAnsi" w:cstheme="minorHAnsi"/>
          <w:sz w:val="22"/>
        </w:rPr>
        <w:t>Schedule</w:t>
      </w:r>
      <w:r w:rsidR="009E2EB4" w:rsidRPr="004876CC">
        <w:rPr>
          <w:rFonts w:asciiTheme="minorHAnsi" w:hAnsiTheme="minorHAnsi" w:cstheme="minorHAnsi"/>
          <w:sz w:val="22"/>
        </w:rPr>
        <w:t xml:space="preserve"> and roles and responsibilities to TKM</w:t>
      </w:r>
      <w:r w:rsidR="00C95271" w:rsidRPr="004876CC">
        <w:rPr>
          <w:rFonts w:asciiTheme="minorHAnsi" w:hAnsiTheme="minorHAnsi" w:cstheme="minorHAnsi"/>
          <w:sz w:val="22"/>
        </w:rPr>
        <w:t>-IS</w:t>
      </w:r>
      <w:r w:rsidR="009E2EB4" w:rsidRPr="004876CC">
        <w:rPr>
          <w:rFonts w:asciiTheme="minorHAnsi" w:hAnsiTheme="minorHAnsi" w:cstheme="minorHAnsi"/>
          <w:sz w:val="22"/>
        </w:rPr>
        <w:t xml:space="preserve"> </w:t>
      </w:r>
      <w:r w:rsidR="006C097B" w:rsidRPr="004876CC">
        <w:rPr>
          <w:rFonts w:asciiTheme="minorHAnsi" w:hAnsiTheme="minorHAnsi" w:cstheme="minorHAnsi"/>
          <w:sz w:val="22"/>
        </w:rPr>
        <w:t xml:space="preserve">from </w:t>
      </w:r>
      <w:r w:rsidR="005F0DE7">
        <w:rPr>
          <w:rFonts w:asciiTheme="minorHAnsi" w:hAnsiTheme="minorHAnsi" w:cstheme="minorHAnsi"/>
          <w:sz w:val="22"/>
        </w:rPr>
        <w:t>01</w:t>
      </w:r>
      <w:r w:rsidR="00FA0518" w:rsidRPr="00FA0518">
        <w:rPr>
          <w:rFonts w:asciiTheme="minorHAnsi" w:hAnsiTheme="minorHAnsi" w:cstheme="minorHAnsi"/>
          <w:sz w:val="22"/>
        </w:rPr>
        <w:t>-</w:t>
      </w:r>
      <w:r w:rsidR="00AA3013">
        <w:rPr>
          <w:rFonts w:asciiTheme="minorHAnsi" w:hAnsiTheme="minorHAnsi" w:cstheme="minorHAnsi"/>
          <w:sz w:val="22"/>
        </w:rPr>
        <w:t>Apr</w:t>
      </w:r>
      <w:r w:rsidR="00FA0518" w:rsidRPr="00FA0518">
        <w:rPr>
          <w:rFonts w:asciiTheme="minorHAnsi" w:hAnsiTheme="minorHAnsi" w:cstheme="minorHAnsi"/>
          <w:sz w:val="22"/>
        </w:rPr>
        <w:t xml:space="preserve"> 202</w:t>
      </w:r>
      <w:r w:rsidR="00AA3013">
        <w:rPr>
          <w:rFonts w:asciiTheme="minorHAnsi" w:hAnsiTheme="minorHAnsi" w:cstheme="minorHAnsi"/>
          <w:sz w:val="22"/>
        </w:rPr>
        <w:t>5</w:t>
      </w:r>
      <w:r w:rsidR="00FA0518" w:rsidRPr="00FA0518">
        <w:rPr>
          <w:rFonts w:asciiTheme="minorHAnsi" w:hAnsiTheme="minorHAnsi" w:cstheme="minorHAnsi"/>
          <w:sz w:val="22"/>
        </w:rPr>
        <w:t xml:space="preserve"> to 3</w:t>
      </w:r>
      <w:r w:rsidR="00AA3013">
        <w:rPr>
          <w:rFonts w:asciiTheme="minorHAnsi" w:hAnsiTheme="minorHAnsi" w:cstheme="minorHAnsi"/>
          <w:sz w:val="22"/>
        </w:rPr>
        <w:t>1</w:t>
      </w:r>
      <w:r w:rsidR="00FA0518" w:rsidRPr="00FA0518">
        <w:rPr>
          <w:rFonts w:asciiTheme="minorHAnsi" w:hAnsiTheme="minorHAnsi" w:cstheme="minorHAnsi"/>
          <w:sz w:val="22"/>
        </w:rPr>
        <w:t>-</w:t>
      </w:r>
      <w:r w:rsidR="00AA3013">
        <w:rPr>
          <w:rFonts w:asciiTheme="minorHAnsi" w:hAnsiTheme="minorHAnsi" w:cstheme="minorHAnsi"/>
          <w:sz w:val="22"/>
        </w:rPr>
        <w:t>Mar</w:t>
      </w:r>
      <w:r w:rsidR="00FA0518" w:rsidRPr="00FA0518">
        <w:rPr>
          <w:rFonts w:asciiTheme="minorHAnsi" w:hAnsiTheme="minorHAnsi" w:cstheme="minorHAnsi"/>
          <w:sz w:val="22"/>
        </w:rPr>
        <w:t xml:space="preserve"> 202</w:t>
      </w:r>
      <w:r w:rsidR="00AA3013">
        <w:rPr>
          <w:rFonts w:asciiTheme="minorHAnsi" w:hAnsiTheme="minorHAnsi" w:cstheme="minorHAnsi"/>
          <w:sz w:val="22"/>
        </w:rPr>
        <w:t>6</w:t>
      </w:r>
    </w:p>
    <w:p w14:paraId="063C6B1C" w14:textId="5E5D1F26" w:rsidR="0032346C" w:rsidRPr="00050881" w:rsidRDefault="0032346C" w:rsidP="00050881">
      <w:pPr>
        <w:pStyle w:val="Heading2"/>
        <w:numPr>
          <w:ilvl w:val="1"/>
          <w:numId w:val="10"/>
        </w:numPr>
        <w:tabs>
          <w:tab w:val="clear" w:pos="720"/>
          <w:tab w:val="num" w:pos="-720"/>
        </w:tabs>
        <w:ind w:left="1440"/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Objective of the document</w:t>
      </w:r>
    </w:p>
    <w:p w14:paraId="56E5CFD0" w14:textId="36D13131" w:rsidR="00542FEB" w:rsidRPr="00FC57DC" w:rsidRDefault="00FC57DC" w:rsidP="00335ECF">
      <w:pPr>
        <w:pStyle w:val="FFICReportJustified"/>
        <w:spacing w:before="120" w:after="120" w:line="276" w:lineRule="auto"/>
        <w:ind w:left="720" w:firstLine="720"/>
        <w:jc w:val="both"/>
        <w:rPr>
          <w:rFonts w:asciiTheme="minorHAnsi" w:eastAsia="MS Mincho" w:hAnsiTheme="minorHAnsi" w:cstheme="minorHAnsi"/>
          <w:color w:val="auto"/>
          <w:lang w:eastAsia="ja-JP"/>
        </w:rPr>
      </w:pPr>
      <w:r>
        <w:rPr>
          <w:rFonts w:asciiTheme="minorHAnsi" w:eastAsia="MS Mincho" w:hAnsiTheme="minorHAnsi" w:cstheme="minorHAnsi"/>
          <w:color w:val="auto"/>
          <w:lang w:eastAsia="ja-JP"/>
        </w:rPr>
        <w:t xml:space="preserve">Development of new 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Application</w:t>
      </w:r>
      <w:r>
        <w:rPr>
          <w:rFonts w:asciiTheme="minorHAnsi" w:eastAsia="MS Mincho" w:hAnsiTheme="minorHAnsi" w:cstheme="minorHAnsi"/>
          <w:color w:val="auto"/>
          <w:lang w:eastAsia="ja-JP"/>
        </w:rPr>
        <w:t xml:space="preserve"> in 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DX area</w:t>
      </w:r>
      <w:r>
        <w:rPr>
          <w:rFonts w:asciiTheme="minorHAnsi" w:eastAsia="MS Mincho" w:hAnsiTheme="minorHAnsi" w:cstheme="minorHAnsi"/>
          <w:color w:val="auto"/>
          <w:lang w:eastAsia="ja-JP"/>
        </w:rPr>
        <w:t xml:space="preserve"> </w:t>
      </w:r>
      <w:r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in 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Sales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 xml:space="preserve"> and 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Marketing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 xml:space="preserve"> applications </w:t>
      </w:r>
      <w:r w:rsidR="00DA39A2" w:rsidRPr="00FC57DC">
        <w:rPr>
          <w:rFonts w:asciiTheme="minorHAnsi" w:eastAsia="MS Mincho" w:hAnsiTheme="minorHAnsi" w:cstheme="minorHAnsi"/>
          <w:color w:val="auto"/>
          <w:lang w:eastAsia="ja-JP"/>
        </w:rPr>
        <w:t>as a</w:t>
      </w:r>
      <w:r w:rsidR="003F0E1C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Time and material</w:t>
      </w:r>
      <w:r w:rsidRPr="00FC57DC">
        <w:rPr>
          <w:rFonts w:asciiTheme="minorHAnsi" w:eastAsia="MS Mincho" w:hAnsiTheme="minorHAnsi" w:cstheme="minorHAnsi"/>
          <w:color w:val="auto"/>
          <w:lang w:eastAsia="ja-JP"/>
        </w:rPr>
        <w:t>-</w:t>
      </w:r>
      <w:r w:rsidR="00AA3013" w:rsidRPr="00FC57DC">
        <w:rPr>
          <w:rFonts w:asciiTheme="minorHAnsi" w:eastAsia="MS Mincho" w:hAnsiTheme="minorHAnsi" w:cstheme="minorHAnsi"/>
          <w:color w:val="auto"/>
          <w:lang w:eastAsia="ja-JP"/>
        </w:rPr>
        <w:t>based from</w:t>
      </w:r>
      <w:r w:rsidR="003F0E1C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</w:t>
      </w:r>
      <w:r w:rsidR="005F0DE7" w:rsidRPr="00FC57DC">
        <w:rPr>
          <w:rFonts w:asciiTheme="minorHAnsi" w:eastAsia="MS Mincho" w:hAnsiTheme="minorHAnsi" w:cstheme="minorHAnsi"/>
          <w:color w:val="auto"/>
          <w:lang w:eastAsia="ja-JP"/>
        </w:rPr>
        <w:t>01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>-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Apr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202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5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to 3</w:t>
      </w:r>
      <w:r>
        <w:rPr>
          <w:rFonts w:asciiTheme="minorHAnsi" w:eastAsia="MS Mincho" w:hAnsiTheme="minorHAnsi" w:cstheme="minorHAnsi"/>
          <w:color w:val="auto"/>
          <w:lang w:eastAsia="ja-JP"/>
        </w:rPr>
        <w:t>1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>-</w:t>
      </w:r>
      <w:r w:rsidR="00DB510A">
        <w:rPr>
          <w:rFonts w:asciiTheme="minorHAnsi" w:eastAsia="MS Mincho" w:hAnsiTheme="minorHAnsi" w:cstheme="minorHAnsi"/>
          <w:color w:val="auto"/>
          <w:lang w:eastAsia="ja-JP"/>
        </w:rPr>
        <w:t>Mar</w:t>
      </w:r>
      <w:r w:rsidR="00FA0518" w:rsidRPr="00FC57DC">
        <w:rPr>
          <w:rFonts w:asciiTheme="minorHAnsi" w:eastAsia="MS Mincho" w:hAnsiTheme="minorHAnsi" w:cstheme="minorHAnsi"/>
          <w:color w:val="auto"/>
          <w:lang w:eastAsia="ja-JP"/>
        </w:rPr>
        <w:t xml:space="preserve"> 202</w:t>
      </w:r>
      <w:r w:rsidR="00AA3013">
        <w:rPr>
          <w:rFonts w:asciiTheme="minorHAnsi" w:eastAsia="MS Mincho" w:hAnsiTheme="minorHAnsi" w:cstheme="minorHAnsi"/>
          <w:color w:val="auto"/>
          <w:lang w:eastAsia="ja-JP"/>
        </w:rPr>
        <w:t>6</w:t>
      </w:r>
    </w:p>
    <w:p w14:paraId="496232B5" w14:textId="77777777" w:rsidR="00542FEB" w:rsidRPr="00F96065" w:rsidRDefault="00542FEB" w:rsidP="0085377A">
      <w:pPr>
        <w:pStyle w:val="FFICReportJustified"/>
        <w:numPr>
          <w:ilvl w:val="0"/>
          <w:numId w:val="19"/>
        </w:numPr>
        <w:spacing w:before="120" w:after="120" w:line="276" w:lineRule="auto"/>
        <w:jc w:val="both"/>
        <w:rPr>
          <w:rFonts w:asciiTheme="minorHAnsi" w:hAnsiTheme="minorHAnsi" w:cstheme="minorHAnsi"/>
          <w:color w:val="auto"/>
          <w:szCs w:val="22"/>
        </w:rPr>
      </w:pPr>
      <w:r w:rsidRPr="00356B09">
        <w:rPr>
          <w:rFonts w:asciiTheme="minorHAnsi" w:hAnsiTheme="minorHAnsi" w:cstheme="minorHAnsi"/>
          <w:b/>
          <w:color w:val="auto"/>
          <w:szCs w:val="22"/>
        </w:rPr>
        <w:t>Detail scope of work</w:t>
      </w:r>
      <w:r w:rsidRPr="00F96065">
        <w:rPr>
          <w:rFonts w:asciiTheme="minorHAnsi" w:hAnsiTheme="minorHAnsi" w:cstheme="minorHAnsi"/>
          <w:color w:val="auto"/>
          <w:szCs w:val="22"/>
        </w:rPr>
        <w:t xml:space="preserve"> is as per section 2.1 below.</w:t>
      </w:r>
    </w:p>
    <w:p w14:paraId="574022EB" w14:textId="77777777" w:rsidR="00EE0D5E" w:rsidRPr="00050881" w:rsidRDefault="00EE0D5E" w:rsidP="00050881">
      <w:pPr>
        <w:pStyle w:val="Heading2"/>
        <w:numPr>
          <w:ilvl w:val="1"/>
          <w:numId w:val="10"/>
        </w:numPr>
        <w:tabs>
          <w:tab w:val="clear" w:pos="720"/>
          <w:tab w:val="num" w:pos="-720"/>
        </w:tabs>
        <w:ind w:left="1440"/>
        <w:rPr>
          <w:rFonts w:ascii="Arial" w:hAnsi="Arial" w:cs="Arial"/>
          <w:lang w:eastAsia="en-US"/>
        </w:rPr>
      </w:pPr>
      <w:bookmarkStart w:id="1" w:name="_Toc270601420"/>
      <w:r w:rsidRPr="00050881">
        <w:rPr>
          <w:rFonts w:ascii="Arial" w:hAnsi="Arial" w:cs="Arial"/>
          <w:lang w:eastAsia="en-US"/>
        </w:rPr>
        <w:t>Baselines</w:t>
      </w:r>
      <w:bookmarkEnd w:id="1"/>
    </w:p>
    <w:p w14:paraId="5288710E" w14:textId="77777777" w:rsidR="00EE0D5E" w:rsidRPr="004876CC" w:rsidRDefault="00EE0D5E" w:rsidP="00EE0D5E">
      <w:pPr>
        <w:pStyle w:val="FFICReportJustified"/>
        <w:rPr>
          <w:rFonts w:asciiTheme="minorHAnsi" w:hAnsiTheme="minorHAnsi" w:cstheme="minorHAnsi"/>
          <w:color w:val="auto"/>
        </w:rPr>
      </w:pPr>
    </w:p>
    <w:tbl>
      <w:tblPr>
        <w:tblW w:w="9198" w:type="dxa"/>
        <w:tblInd w:w="10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0"/>
        <w:gridCol w:w="6318"/>
      </w:tblGrid>
      <w:tr w:rsidR="00665935" w:rsidRPr="004876CC" w14:paraId="6D5BF378" w14:textId="77777777" w:rsidTr="00DD2082">
        <w:trPr>
          <w:trHeight w:val="567"/>
          <w:tblHeader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5FE33" w14:textId="77777777" w:rsidR="00EE0D5E" w:rsidRPr="004876CC" w:rsidRDefault="00EE0D5E" w:rsidP="006F5251">
            <w:pPr>
              <w:spacing w:line="300" w:lineRule="atLeast"/>
              <w:jc w:val="right"/>
              <w:rPr>
                <w:rFonts w:asciiTheme="minorHAnsi" w:hAnsiTheme="minorHAnsi" w:cstheme="minorHAnsi"/>
              </w:rPr>
            </w:pPr>
            <w:r w:rsidRPr="004876CC">
              <w:rPr>
                <w:rFonts w:asciiTheme="minorHAnsi" w:hAnsiTheme="minorHAnsi" w:cstheme="minorHAnsi"/>
                <w:b/>
                <w:bCs/>
                <w:szCs w:val="20"/>
                <w:lang w:val="fr-FR"/>
              </w:rPr>
              <w:t xml:space="preserve">Service </w:t>
            </w:r>
            <w:r w:rsidRPr="004876CC">
              <w:rPr>
                <w:rFonts w:asciiTheme="minorHAnsi" w:hAnsiTheme="minorHAnsi" w:cstheme="minorHAnsi"/>
                <w:b/>
                <w:bCs/>
                <w:szCs w:val="20"/>
              </w:rPr>
              <w:t>Elements</w:t>
            </w:r>
          </w:p>
        </w:tc>
        <w:tc>
          <w:tcPr>
            <w:tcW w:w="63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D5DBBE" w14:textId="77777777" w:rsidR="00EE0D5E" w:rsidRPr="004876CC" w:rsidRDefault="00EE0D5E" w:rsidP="006F5251">
            <w:pPr>
              <w:spacing w:line="300" w:lineRule="atLeast"/>
              <w:rPr>
                <w:rFonts w:asciiTheme="minorHAnsi" w:hAnsiTheme="minorHAnsi" w:cstheme="minorHAnsi"/>
              </w:rPr>
            </w:pPr>
            <w:r w:rsidRPr="004876CC">
              <w:rPr>
                <w:rFonts w:asciiTheme="minorHAnsi" w:hAnsiTheme="minorHAnsi" w:cstheme="minorHAnsi"/>
                <w:b/>
                <w:bCs/>
                <w:szCs w:val="20"/>
                <w:lang w:val="fr-FR"/>
              </w:rPr>
              <w:t xml:space="preserve">Description </w:t>
            </w:r>
          </w:p>
        </w:tc>
      </w:tr>
      <w:tr w:rsidR="00665935" w:rsidRPr="004876CC" w14:paraId="2A31A04C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982EB6" w14:textId="77777777" w:rsidR="00EE0D5E" w:rsidRPr="004876CC" w:rsidRDefault="00EE0D5E" w:rsidP="00945FD3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Contract duration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50085" w14:textId="43574EDC" w:rsidR="00EE0D5E" w:rsidRPr="004876CC" w:rsidRDefault="00033351" w:rsidP="00677272">
            <w:pP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</w:t>
            </w:r>
            <w:r w:rsidR="005F0DE7">
              <w:rPr>
                <w:rFonts w:asciiTheme="minorHAnsi" w:hAnsiTheme="minorHAnsi" w:cstheme="minorHAnsi"/>
                <w:sz w:val="22"/>
              </w:rPr>
              <w:t>01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>-</w:t>
            </w:r>
            <w:r w:rsidR="00AA3013">
              <w:rPr>
                <w:rFonts w:asciiTheme="minorHAnsi" w:hAnsiTheme="minorHAnsi" w:cstheme="minorHAnsi"/>
                <w:sz w:val="22"/>
              </w:rPr>
              <w:t>Apr</w:t>
            </w:r>
            <w:r w:rsidR="00677272">
              <w:rPr>
                <w:rFonts w:asciiTheme="minorHAnsi" w:hAnsiTheme="minorHAnsi" w:cstheme="minorHAnsi"/>
                <w:sz w:val="22"/>
              </w:rPr>
              <w:t>-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>202</w:t>
            </w:r>
            <w:r w:rsidR="00AA3013">
              <w:rPr>
                <w:rFonts w:asciiTheme="minorHAnsi" w:hAnsiTheme="minorHAnsi" w:cstheme="minorHAnsi"/>
                <w:sz w:val="22"/>
              </w:rPr>
              <w:t>5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 xml:space="preserve"> to 3</w:t>
            </w:r>
            <w:r w:rsidR="00AA3013">
              <w:rPr>
                <w:rFonts w:asciiTheme="minorHAnsi" w:hAnsiTheme="minorHAnsi" w:cstheme="minorHAnsi"/>
                <w:sz w:val="22"/>
              </w:rPr>
              <w:t>1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>-</w:t>
            </w:r>
            <w:r w:rsidR="00AA3013">
              <w:rPr>
                <w:rFonts w:asciiTheme="minorHAnsi" w:hAnsiTheme="minorHAnsi" w:cstheme="minorHAnsi"/>
                <w:sz w:val="22"/>
              </w:rPr>
              <w:t>Mar</w:t>
            </w:r>
            <w:r w:rsidR="00FA0518" w:rsidRPr="00FA0518">
              <w:rPr>
                <w:rFonts w:asciiTheme="minorHAnsi" w:hAnsiTheme="minorHAnsi" w:cstheme="minorHAnsi"/>
                <w:sz w:val="22"/>
              </w:rPr>
              <w:t xml:space="preserve"> 202</w:t>
            </w:r>
            <w:r w:rsidR="00AA3013">
              <w:rPr>
                <w:rFonts w:asciiTheme="minorHAnsi" w:hAnsiTheme="minorHAnsi" w:cstheme="minorHAnsi"/>
                <w:sz w:val="22"/>
              </w:rPr>
              <w:t>6</w:t>
            </w:r>
          </w:p>
        </w:tc>
      </w:tr>
      <w:tr w:rsidR="00665935" w:rsidRPr="004876CC" w14:paraId="0BE6B883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F3D01" w14:textId="77777777" w:rsidR="00EE0D5E" w:rsidRPr="004876CC" w:rsidRDefault="00EE0D5E" w:rsidP="00945FD3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Service Coverage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42E73" w14:textId="1F7359DA" w:rsidR="00EE0D5E" w:rsidRPr="004876CC" w:rsidRDefault="00C23E1F" w:rsidP="000E279B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Resource shall follow TKM </w:t>
            </w:r>
            <w:r w:rsidR="000E279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Plant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calendar (8:</w:t>
            </w:r>
            <w:r w:rsidR="000E279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30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AM – 5:</w:t>
            </w:r>
            <w:r w:rsidR="000E279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30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PM)</w:t>
            </w:r>
            <w:r w:rsidR="00050881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, at </w:t>
            </w:r>
            <w:r w:rsidR="000C014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TKM </w:t>
            </w:r>
            <w:r w:rsidR="00AA301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SWIFT </w:t>
            </w:r>
            <w:r w:rsidR="000C0149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office Bidadi (8:30 AM – 5:30 PM)</w:t>
            </w:r>
          </w:p>
        </w:tc>
      </w:tr>
      <w:tr w:rsidR="00665935" w:rsidRPr="004876CC" w14:paraId="52F8C1FB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13F0D" w14:textId="77777777" w:rsidR="00EE0D5E" w:rsidRPr="004876CC" w:rsidRDefault="00EE0D5E" w:rsidP="00945FD3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Location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C97CF" w14:textId="5A2398E9" w:rsidR="00EE0D5E" w:rsidRPr="004876CC" w:rsidRDefault="000E279B" w:rsidP="000E279B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TKM </w:t>
            </w:r>
            <w:r w:rsidR="00AA301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SWIFT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 office</w:t>
            </w:r>
            <w:r w:rsidR="00673F7D"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Bidadi</w:t>
            </w:r>
          </w:p>
        </w:tc>
      </w:tr>
      <w:tr w:rsidR="00C23E1F" w:rsidRPr="004876CC" w14:paraId="7237E349" w14:textId="77777777" w:rsidTr="002006D7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69599" w14:textId="77777777" w:rsidR="00C23E1F" w:rsidRPr="004876CC" w:rsidRDefault="00C23E1F" w:rsidP="00C23E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Service Level objectives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5D923" w14:textId="381C91A3" w:rsidR="00C23E1F" w:rsidRPr="00DD441D" w:rsidRDefault="00D43398" w:rsidP="00677272">
            <w:pPr>
              <w:spacing w:before="120" w:line="360" w:lineRule="auto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DUR, </w:t>
            </w:r>
            <w:r w:rsidR="003F0E1C">
              <w:rPr>
                <w:rFonts w:asciiTheme="minorHAnsi" w:hAnsiTheme="minorHAnsi" w:cstheme="minorHAnsi"/>
                <w:sz w:val="22"/>
                <w:szCs w:val="20"/>
              </w:rPr>
              <w:t>Design, development and system testing of</w:t>
            </w:r>
            <w:r w:rsidR="007F1209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="00DB510A">
              <w:rPr>
                <w:rFonts w:asciiTheme="minorHAnsi" w:hAnsiTheme="minorHAnsi" w:cstheme="minorHAnsi"/>
                <w:sz w:val="22"/>
                <w:szCs w:val="20"/>
              </w:rPr>
              <w:t>DX project activities for SDD</w:t>
            </w:r>
            <w:r w:rsidR="00AA3013">
              <w:rPr>
                <w:rFonts w:asciiTheme="minorHAnsi" w:hAnsiTheme="minorHAnsi" w:cstheme="minorHAnsi"/>
                <w:sz w:val="22"/>
                <w:szCs w:val="20"/>
              </w:rPr>
              <w:t>2</w:t>
            </w:r>
            <w:r w:rsidR="00DB510A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  <w:r w:rsidR="00AA3013">
              <w:rPr>
                <w:rFonts w:asciiTheme="minorHAnsi" w:hAnsiTheme="minorHAnsi" w:cstheme="minorHAnsi"/>
                <w:sz w:val="22"/>
                <w:szCs w:val="20"/>
              </w:rPr>
              <w:t>S&amp;M</w:t>
            </w:r>
            <w:r w:rsidR="00DB510A">
              <w:rPr>
                <w:rFonts w:asciiTheme="minorHAnsi" w:hAnsiTheme="minorHAnsi" w:cstheme="minorHAnsi"/>
                <w:sz w:val="22"/>
                <w:szCs w:val="20"/>
              </w:rPr>
              <w:t xml:space="preserve"> applications</w:t>
            </w:r>
            <w:r w:rsidR="003F0E1C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</w:p>
        </w:tc>
      </w:tr>
      <w:tr w:rsidR="00A50D1F" w:rsidRPr="004876CC" w14:paraId="7311C376" w14:textId="77777777" w:rsidTr="00CA60E6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763F9" w14:textId="77777777" w:rsidR="00A50D1F" w:rsidRPr="004876CC" w:rsidRDefault="00A50D1F" w:rsidP="00A50D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 xml:space="preserve">Scope of services  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633C6B" w14:textId="24B4538C" w:rsidR="00A50D1F" w:rsidRPr="004876CC" w:rsidRDefault="00AA3013" w:rsidP="00A50D1F">
            <w:pPr>
              <w:spacing w:after="120" w:line="300" w:lineRule="exac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DUR, Design, development and system testing of DX project activities for SDD2 S&amp;M applications</w:t>
            </w:r>
          </w:p>
        </w:tc>
      </w:tr>
      <w:tr w:rsidR="00A50D1F" w:rsidRPr="004876CC" w14:paraId="7F9B7D30" w14:textId="77777777" w:rsidTr="00DD2082">
        <w:trPr>
          <w:trHeight w:val="567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489F8" w14:textId="77777777" w:rsidR="00A50D1F" w:rsidRPr="004876CC" w:rsidRDefault="00A50D1F" w:rsidP="00A50D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 w:rsidRPr="004876CC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  <w:t>Service Delivery Model</w:t>
            </w:r>
          </w:p>
        </w:tc>
        <w:tc>
          <w:tcPr>
            <w:tcW w:w="63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DAB8F" w14:textId="7724D8A6" w:rsidR="00A50D1F" w:rsidRPr="004876CC" w:rsidRDefault="00DB510A" w:rsidP="00A50D1F">
            <w:pPr>
              <w:spacing w:line="300" w:lineRule="atLeast"/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Time &amp; material based </w:t>
            </w:r>
          </w:p>
        </w:tc>
      </w:tr>
    </w:tbl>
    <w:p w14:paraId="0B1E9E8A" w14:textId="77777777" w:rsidR="00EE0D5E" w:rsidRPr="00050881" w:rsidRDefault="00EE0D5E" w:rsidP="00EE0D5E">
      <w:pPr>
        <w:pStyle w:val="Heading1"/>
        <w:pageBreakBefore w:val="0"/>
        <w:widowControl/>
        <w:numPr>
          <w:ilvl w:val="0"/>
          <w:numId w:val="1"/>
        </w:numPr>
        <w:spacing w:before="240" w:after="60"/>
        <w:ind w:left="720" w:hanging="720"/>
        <w:rPr>
          <w:rFonts w:ascii="Arial" w:eastAsia="Times New Roman" w:hAnsi="Arial"/>
          <w:lang w:eastAsia="en-US"/>
        </w:rPr>
      </w:pPr>
      <w:bookmarkStart w:id="2" w:name="_Toc270601421"/>
      <w:r w:rsidRPr="00050881">
        <w:rPr>
          <w:rFonts w:ascii="Arial" w:eastAsia="Times New Roman" w:hAnsi="Arial"/>
          <w:lang w:eastAsia="en-US"/>
        </w:rPr>
        <w:lastRenderedPageBreak/>
        <w:t>Support Methodology</w:t>
      </w:r>
      <w:bookmarkEnd w:id="2"/>
      <w:r w:rsidRPr="00050881">
        <w:rPr>
          <w:rFonts w:ascii="Arial" w:eastAsia="Times New Roman" w:hAnsi="Arial"/>
          <w:lang w:eastAsia="en-US"/>
        </w:rPr>
        <w:t>.</w:t>
      </w:r>
    </w:p>
    <w:p w14:paraId="30B4D09A" w14:textId="77777777" w:rsidR="00EE0D5E" w:rsidRPr="00050881" w:rsidRDefault="00EE0D5E" w:rsidP="00050881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bookmarkStart w:id="3" w:name="_Toc135649874"/>
      <w:bookmarkStart w:id="4" w:name="_Toc270601422"/>
      <w:bookmarkEnd w:id="3"/>
      <w:r w:rsidRPr="00050881">
        <w:rPr>
          <w:rFonts w:ascii="Arial" w:hAnsi="Arial" w:cs="Arial"/>
          <w:lang w:eastAsia="en-US"/>
        </w:rPr>
        <w:t xml:space="preserve">Scope </w:t>
      </w:r>
      <w:bookmarkEnd w:id="4"/>
      <w:r w:rsidR="00273716" w:rsidRPr="00050881">
        <w:rPr>
          <w:rFonts w:ascii="Arial" w:hAnsi="Arial" w:cs="Arial"/>
          <w:lang w:eastAsia="en-US"/>
        </w:rPr>
        <w:t>of Work</w:t>
      </w:r>
    </w:p>
    <w:p w14:paraId="23B36DD4" w14:textId="77777777" w:rsidR="00ED3A48" w:rsidRPr="004876CC" w:rsidRDefault="00ED3A48" w:rsidP="00ED3A48">
      <w:pPr>
        <w:pStyle w:val="FFICReportJustified"/>
        <w:rPr>
          <w:rFonts w:asciiTheme="minorHAnsi" w:hAnsiTheme="minorHAnsi" w:cstheme="minorHAnsi"/>
          <w:lang w:eastAsia="ja-JP"/>
        </w:rPr>
      </w:pPr>
    </w:p>
    <w:p w14:paraId="3589153D" w14:textId="77777777" w:rsidR="00DD441D" w:rsidRPr="00DD441D" w:rsidRDefault="00DD441D" w:rsidP="00DD441D">
      <w:pPr>
        <w:spacing w:line="360" w:lineRule="auto"/>
        <w:ind w:left="1440"/>
        <w:jc w:val="both"/>
        <w:rPr>
          <w:rFonts w:asciiTheme="minorHAnsi" w:hAnsiTheme="minorHAnsi" w:cstheme="minorHAnsi"/>
          <w:sz w:val="21"/>
          <w:szCs w:val="23"/>
        </w:rPr>
      </w:pPr>
      <w:r w:rsidRPr="00DD441D">
        <w:rPr>
          <w:rFonts w:asciiTheme="minorHAnsi" w:hAnsiTheme="minorHAnsi" w:cstheme="minorHAnsi"/>
          <w:sz w:val="21"/>
          <w:szCs w:val="23"/>
        </w:rPr>
        <w:t>Scope of work of the Support Resources shall be:</w:t>
      </w:r>
    </w:p>
    <w:p w14:paraId="670099FA" w14:textId="77777777" w:rsidR="000E279B" w:rsidRPr="000E279B" w:rsidRDefault="003F7235" w:rsidP="000E279B">
      <w:pPr>
        <w:pStyle w:val="FFICReportJustified"/>
        <w:numPr>
          <w:ilvl w:val="0"/>
          <w:numId w:val="26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Requirements study and UISS correction if any</w:t>
      </w:r>
    </w:p>
    <w:p w14:paraId="1D1FFD57" w14:textId="77777777" w:rsidR="000E279B" w:rsidRPr="000E279B" w:rsidRDefault="003F7235" w:rsidP="000E279B">
      <w:pPr>
        <w:pStyle w:val="FFICReportJustified"/>
        <w:numPr>
          <w:ilvl w:val="0"/>
          <w:numId w:val="26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 xml:space="preserve">Application and database design </w:t>
      </w:r>
    </w:p>
    <w:p w14:paraId="6F46AD32" w14:textId="77777777" w:rsidR="000E279B" w:rsidRPr="000E279B" w:rsidRDefault="003F7235" w:rsidP="000E279B">
      <w:pPr>
        <w:pStyle w:val="FFICReportJustified"/>
        <w:numPr>
          <w:ilvl w:val="0"/>
          <w:numId w:val="26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Programming and unit testing</w:t>
      </w:r>
    </w:p>
    <w:p w14:paraId="056F5905" w14:textId="77777777" w:rsidR="000E279B" w:rsidRDefault="003F7235" w:rsidP="000E279B">
      <w:pPr>
        <w:pStyle w:val="FFICReportJustified"/>
        <w:numPr>
          <w:ilvl w:val="0"/>
          <w:numId w:val="26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 xml:space="preserve">Bug fixing </w:t>
      </w:r>
    </w:p>
    <w:p w14:paraId="1BB6C00D" w14:textId="77777777" w:rsidR="003F7235" w:rsidRPr="000E279B" w:rsidRDefault="003F7235" w:rsidP="000E279B">
      <w:pPr>
        <w:pStyle w:val="FFICReportJustified"/>
        <w:numPr>
          <w:ilvl w:val="0"/>
          <w:numId w:val="26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 xml:space="preserve">System test support </w:t>
      </w:r>
    </w:p>
    <w:p w14:paraId="4CF28525" w14:textId="77777777" w:rsidR="00BE44DF" w:rsidRDefault="00BE44DF" w:rsidP="00BE44DF">
      <w:pPr>
        <w:pStyle w:val="FFICReportJustified"/>
        <w:spacing w:before="120" w:after="120" w:line="276" w:lineRule="auto"/>
        <w:ind w:left="720"/>
        <w:jc w:val="both"/>
        <w:rPr>
          <w:rFonts w:asciiTheme="minorHAnsi" w:hAnsiTheme="minorHAnsi" w:cstheme="minorHAnsi"/>
          <w:b/>
          <w:color w:val="auto"/>
          <w:szCs w:val="22"/>
          <w:u w:val="single"/>
        </w:rPr>
      </w:pPr>
      <w:r w:rsidRPr="00BE44DF">
        <w:rPr>
          <w:rFonts w:asciiTheme="minorHAnsi" w:hAnsiTheme="minorHAnsi" w:cstheme="minorHAnsi"/>
          <w:b/>
          <w:color w:val="auto"/>
          <w:szCs w:val="22"/>
          <w:u w:val="single"/>
        </w:rPr>
        <w:t xml:space="preserve">Deliverables </w:t>
      </w:r>
    </w:p>
    <w:p w14:paraId="0EEAAECA" w14:textId="77777777" w:rsidR="00BE44DF" w:rsidRPr="00BE44DF" w:rsidRDefault="003F7235" w:rsidP="00BE44DF">
      <w:pPr>
        <w:pStyle w:val="FFICReportJustified"/>
        <w:numPr>
          <w:ilvl w:val="0"/>
          <w:numId w:val="27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DUR documents (UISS)</w:t>
      </w:r>
    </w:p>
    <w:p w14:paraId="5C4046C2" w14:textId="77777777" w:rsidR="00BE44DF" w:rsidRPr="00BE44DF" w:rsidRDefault="003F7235" w:rsidP="00BE44DF">
      <w:pPr>
        <w:pStyle w:val="FFICReportJustified"/>
        <w:numPr>
          <w:ilvl w:val="0"/>
          <w:numId w:val="27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Design documents (data flow, DB structure)</w:t>
      </w:r>
      <w:r w:rsidR="00BE44DF" w:rsidRPr="00BE44DF">
        <w:rPr>
          <w:rFonts w:asciiTheme="minorHAnsi" w:hAnsiTheme="minorHAnsi" w:cstheme="minorHAnsi"/>
          <w:b/>
          <w:color w:val="auto"/>
          <w:szCs w:val="22"/>
        </w:rPr>
        <w:t>.</w:t>
      </w:r>
    </w:p>
    <w:p w14:paraId="28E77657" w14:textId="77777777" w:rsidR="00BE44DF" w:rsidRPr="00BE44DF" w:rsidRDefault="003F7235" w:rsidP="00BE44DF">
      <w:pPr>
        <w:pStyle w:val="FFICReportJustified"/>
        <w:numPr>
          <w:ilvl w:val="0"/>
          <w:numId w:val="27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Unit test cases, test report and issue list (bug report)</w:t>
      </w:r>
      <w:r w:rsidR="00BE44DF" w:rsidRPr="00BE44DF">
        <w:rPr>
          <w:rFonts w:asciiTheme="minorHAnsi" w:hAnsiTheme="minorHAnsi" w:cstheme="minorHAnsi"/>
          <w:b/>
          <w:color w:val="auto"/>
          <w:szCs w:val="22"/>
        </w:rPr>
        <w:t>.</w:t>
      </w:r>
    </w:p>
    <w:p w14:paraId="52B3B6BB" w14:textId="77777777" w:rsidR="00BE44DF" w:rsidRDefault="003F7235" w:rsidP="00BE44DF">
      <w:pPr>
        <w:pStyle w:val="FFICReportJustified"/>
        <w:numPr>
          <w:ilvl w:val="0"/>
          <w:numId w:val="27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IFT test cases</w:t>
      </w:r>
      <w:r w:rsidR="00BE44DF" w:rsidRPr="00BE44DF">
        <w:rPr>
          <w:rFonts w:asciiTheme="minorHAnsi" w:hAnsiTheme="minorHAnsi" w:cstheme="minorHAnsi"/>
          <w:b/>
          <w:color w:val="auto"/>
          <w:szCs w:val="22"/>
        </w:rPr>
        <w:t>.</w:t>
      </w:r>
    </w:p>
    <w:p w14:paraId="5375F694" w14:textId="77777777" w:rsidR="00677272" w:rsidRPr="00BE44DF" w:rsidRDefault="00677272" w:rsidP="00BE44DF">
      <w:pPr>
        <w:pStyle w:val="FFICReportJustified"/>
        <w:numPr>
          <w:ilvl w:val="0"/>
          <w:numId w:val="27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System test case and results</w:t>
      </w:r>
    </w:p>
    <w:p w14:paraId="6F817304" w14:textId="77777777" w:rsidR="00BE44DF" w:rsidRPr="00BE44DF" w:rsidRDefault="003F7235" w:rsidP="00BE44DF">
      <w:pPr>
        <w:pStyle w:val="FFICReportJustified"/>
        <w:numPr>
          <w:ilvl w:val="0"/>
          <w:numId w:val="27"/>
        </w:numPr>
        <w:spacing w:before="120" w:after="120" w:line="276" w:lineRule="auto"/>
        <w:jc w:val="both"/>
        <w:rPr>
          <w:rFonts w:asciiTheme="minorHAnsi" w:hAnsiTheme="minorHAnsi" w:cstheme="minorHAnsi"/>
          <w:b/>
          <w:color w:val="auto"/>
          <w:szCs w:val="22"/>
        </w:rPr>
      </w:pPr>
      <w:r>
        <w:rPr>
          <w:rFonts w:asciiTheme="minorHAnsi" w:hAnsiTheme="minorHAnsi" w:cstheme="minorHAnsi"/>
          <w:b/>
          <w:color w:val="auto"/>
          <w:szCs w:val="22"/>
        </w:rPr>
        <w:t>Final Source code and executables</w:t>
      </w:r>
      <w:r w:rsidR="00BE44DF" w:rsidRPr="00BE44DF">
        <w:rPr>
          <w:rFonts w:asciiTheme="minorHAnsi" w:hAnsiTheme="minorHAnsi" w:cstheme="minorHAnsi"/>
          <w:b/>
          <w:color w:val="auto"/>
          <w:szCs w:val="22"/>
        </w:rPr>
        <w:t>.</w:t>
      </w:r>
    </w:p>
    <w:p w14:paraId="542645D5" w14:textId="77777777" w:rsidR="00335ECF" w:rsidRPr="00DD2082" w:rsidRDefault="00335ECF" w:rsidP="00722F7C">
      <w:pPr>
        <w:pStyle w:val="FFICReportJustified"/>
        <w:spacing w:before="120" w:after="120" w:line="276" w:lineRule="auto"/>
        <w:jc w:val="both"/>
        <w:rPr>
          <w:rFonts w:asciiTheme="minorHAnsi" w:hAnsiTheme="minorHAnsi" w:cstheme="minorHAnsi"/>
          <w:color w:val="auto"/>
          <w:szCs w:val="22"/>
        </w:rPr>
      </w:pPr>
    </w:p>
    <w:p w14:paraId="5B51CD13" w14:textId="77777777" w:rsidR="00652347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bookmarkStart w:id="5" w:name="_Toc270601423"/>
      <w:r w:rsidRPr="00050881">
        <w:rPr>
          <w:rFonts w:ascii="Arial" w:hAnsi="Arial" w:cs="Arial"/>
          <w:lang w:eastAsia="en-US"/>
        </w:rPr>
        <w:t>Pre-Requisites</w:t>
      </w:r>
      <w:bookmarkEnd w:id="5"/>
    </w:p>
    <w:p w14:paraId="6C3543CA" w14:textId="77777777" w:rsidR="00EA6BEF" w:rsidRPr="008202F1" w:rsidRDefault="00F40950" w:rsidP="0085377A">
      <w:pPr>
        <w:pStyle w:val="FFICReportJustified"/>
        <w:numPr>
          <w:ilvl w:val="0"/>
          <w:numId w:val="19"/>
        </w:numPr>
        <w:spacing w:before="120" w:after="120" w:line="276" w:lineRule="auto"/>
        <w:ind w:left="1170"/>
        <w:jc w:val="both"/>
        <w:rPr>
          <w:rFonts w:asciiTheme="minorHAnsi" w:hAnsiTheme="minorHAnsi" w:cstheme="minorHAnsi"/>
          <w:color w:val="auto"/>
          <w:szCs w:val="22"/>
        </w:rPr>
      </w:pPr>
      <w:bookmarkStart w:id="6" w:name="_Toc135649889"/>
      <w:bookmarkStart w:id="7" w:name="_Toc270601424"/>
      <w:bookmarkEnd w:id="6"/>
      <w:r>
        <w:rPr>
          <w:rFonts w:asciiTheme="minorHAnsi" w:hAnsiTheme="minorHAnsi" w:cstheme="minorHAnsi"/>
          <w:color w:val="auto"/>
          <w:szCs w:val="22"/>
        </w:rPr>
        <w:t xml:space="preserve">As per Policy and procedure </w:t>
      </w:r>
      <w:r w:rsidR="00EA6BEF" w:rsidRPr="008202F1">
        <w:rPr>
          <w:rFonts w:asciiTheme="minorHAnsi" w:hAnsiTheme="minorHAnsi" w:cstheme="minorHAnsi"/>
          <w:color w:val="auto"/>
          <w:szCs w:val="22"/>
        </w:rPr>
        <w:t>TKM shall provide the necessary PC/hardware and software for operating onsite activities and any other amenities which would be required to carry out the work assigned.</w:t>
      </w:r>
    </w:p>
    <w:p w14:paraId="5276A02E" w14:textId="77777777" w:rsidR="00EA6BEF" w:rsidRPr="008202F1" w:rsidRDefault="00EA6BEF" w:rsidP="0085377A">
      <w:pPr>
        <w:pStyle w:val="FFICReportJustified"/>
        <w:numPr>
          <w:ilvl w:val="0"/>
          <w:numId w:val="19"/>
        </w:numPr>
        <w:spacing w:before="120" w:after="120" w:line="276" w:lineRule="auto"/>
        <w:ind w:left="1170"/>
        <w:jc w:val="both"/>
        <w:rPr>
          <w:rFonts w:asciiTheme="minorHAnsi" w:hAnsiTheme="minorHAnsi" w:cstheme="minorHAnsi"/>
          <w:color w:val="auto"/>
          <w:szCs w:val="22"/>
        </w:rPr>
      </w:pPr>
      <w:r w:rsidRPr="008202F1">
        <w:rPr>
          <w:rFonts w:asciiTheme="minorHAnsi" w:hAnsiTheme="minorHAnsi" w:cstheme="minorHAnsi"/>
          <w:color w:val="auto"/>
          <w:szCs w:val="22"/>
        </w:rPr>
        <w:t>PC/System to have access to TKM Internet and facility of email services</w:t>
      </w:r>
      <w:r w:rsidR="00F40950">
        <w:rPr>
          <w:rFonts w:asciiTheme="minorHAnsi" w:hAnsiTheme="minorHAnsi" w:cstheme="minorHAnsi"/>
          <w:color w:val="auto"/>
          <w:szCs w:val="22"/>
        </w:rPr>
        <w:t xml:space="preserve"> as per TKM policy and procedure</w:t>
      </w:r>
      <w:r w:rsidRPr="008202F1">
        <w:rPr>
          <w:rFonts w:asciiTheme="minorHAnsi" w:hAnsiTheme="minorHAnsi" w:cstheme="minorHAnsi"/>
          <w:color w:val="auto"/>
          <w:szCs w:val="22"/>
        </w:rPr>
        <w:t>.</w:t>
      </w:r>
    </w:p>
    <w:p w14:paraId="2BEBF208" w14:textId="77777777" w:rsidR="00EA6BEF" w:rsidRPr="008202F1" w:rsidRDefault="00EA6BEF" w:rsidP="0085377A">
      <w:pPr>
        <w:pStyle w:val="FFICReportJustified"/>
        <w:numPr>
          <w:ilvl w:val="0"/>
          <w:numId w:val="19"/>
        </w:numPr>
        <w:spacing w:before="120" w:after="120" w:line="276" w:lineRule="auto"/>
        <w:ind w:left="1170"/>
        <w:jc w:val="both"/>
        <w:rPr>
          <w:rFonts w:asciiTheme="minorHAnsi" w:hAnsiTheme="minorHAnsi" w:cstheme="minorHAnsi"/>
          <w:color w:val="auto"/>
          <w:szCs w:val="22"/>
        </w:rPr>
      </w:pPr>
      <w:r w:rsidRPr="008202F1">
        <w:rPr>
          <w:rFonts w:asciiTheme="minorHAnsi" w:hAnsiTheme="minorHAnsi" w:cstheme="minorHAnsi"/>
          <w:color w:val="auto"/>
          <w:szCs w:val="22"/>
        </w:rPr>
        <w:t xml:space="preserve">Access to Office area/work location </w:t>
      </w:r>
      <w:proofErr w:type="spellStart"/>
      <w:r w:rsidRPr="008202F1">
        <w:rPr>
          <w:rFonts w:asciiTheme="minorHAnsi" w:hAnsiTheme="minorHAnsi" w:cstheme="minorHAnsi"/>
          <w:color w:val="auto"/>
          <w:szCs w:val="22"/>
        </w:rPr>
        <w:t>Obheya</w:t>
      </w:r>
      <w:proofErr w:type="spellEnd"/>
      <w:r w:rsidRPr="008202F1">
        <w:rPr>
          <w:rFonts w:asciiTheme="minorHAnsi" w:hAnsiTheme="minorHAnsi" w:cstheme="minorHAnsi"/>
          <w:color w:val="auto"/>
          <w:szCs w:val="22"/>
        </w:rPr>
        <w:t xml:space="preserve"> Rooms and other meeting Rooms.</w:t>
      </w:r>
    </w:p>
    <w:p w14:paraId="15B0F746" w14:textId="77777777" w:rsidR="002D1C2D" w:rsidRPr="00DD2082" w:rsidRDefault="00EA6BEF" w:rsidP="00DD2082">
      <w:pPr>
        <w:pStyle w:val="FFICReportJustified"/>
        <w:numPr>
          <w:ilvl w:val="0"/>
          <w:numId w:val="19"/>
        </w:numPr>
        <w:spacing w:before="120" w:after="120" w:line="276" w:lineRule="auto"/>
        <w:ind w:left="1170"/>
        <w:jc w:val="both"/>
        <w:rPr>
          <w:rFonts w:asciiTheme="minorHAnsi" w:hAnsiTheme="minorHAnsi" w:cstheme="minorHAnsi"/>
          <w:color w:val="auto"/>
          <w:szCs w:val="22"/>
        </w:rPr>
      </w:pPr>
      <w:r w:rsidRPr="008202F1">
        <w:rPr>
          <w:rFonts w:asciiTheme="minorHAnsi" w:hAnsiTheme="minorHAnsi" w:cstheme="minorHAnsi"/>
          <w:color w:val="auto"/>
          <w:szCs w:val="22"/>
        </w:rPr>
        <w:t>Transportation facility in case the resource(s) has to travel to Plant at Bidadi.</w:t>
      </w:r>
    </w:p>
    <w:p w14:paraId="410AEE27" w14:textId="77777777" w:rsidR="00EE0D5E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Exclusions</w:t>
      </w:r>
      <w:bookmarkEnd w:id="7"/>
    </w:p>
    <w:p w14:paraId="5B5F3112" w14:textId="77777777" w:rsidR="008202F1" w:rsidRPr="008202F1" w:rsidRDefault="008202F1" w:rsidP="0085377A">
      <w:pPr>
        <w:pStyle w:val="ListParagraph"/>
        <w:numPr>
          <w:ilvl w:val="0"/>
          <w:numId w:val="21"/>
        </w:numPr>
        <w:spacing w:before="120" w:after="120" w:line="276" w:lineRule="auto"/>
        <w:jc w:val="both"/>
        <w:rPr>
          <w:rFonts w:asciiTheme="minorHAnsi" w:hAnsiTheme="minorHAnsi" w:cstheme="minorHAnsi"/>
          <w:szCs w:val="20"/>
        </w:rPr>
      </w:pPr>
      <w:r w:rsidRPr="008202F1">
        <w:rPr>
          <w:rFonts w:asciiTheme="minorHAnsi" w:hAnsiTheme="minorHAnsi" w:cstheme="minorHAnsi"/>
          <w:sz w:val="22"/>
          <w:szCs w:val="20"/>
        </w:rPr>
        <w:t xml:space="preserve">Any Planning or discussions other than one of the </w:t>
      </w:r>
      <w:r w:rsidR="00E018D1">
        <w:rPr>
          <w:rFonts w:asciiTheme="minorHAnsi" w:hAnsiTheme="minorHAnsi" w:cstheme="minorHAnsi"/>
          <w:sz w:val="22"/>
          <w:szCs w:val="20"/>
        </w:rPr>
        <w:t>P&amp;L</w:t>
      </w:r>
      <w:r w:rsidRPr="008202F1">
        <w:rPr>
          <w:rFonts w:asciiTheme="minorHAnsi" w:hAnsiTheme="minorHAnsi" w:cstheme="minorHAnsi"/>
          <w:sz w:val="22"/>
          <w:szCs w:val="20"/>
        </w:rPr>
        <w:t xml:space="preserve"> system</w:t>
      </w:r>
      <w:r w:rsidR="00E018D1">
        <w:rPr>
          <w:rFonts w:asciiTheme="minorHAnsi" w:hAnsiTheme="minorHAnsi" w:cstheme="minorHAnsi"/>
          <w:sz w:val="22"/>
          <w:szCs w:val="20"/>
        </w:rPr>
        <w:t>s</w:t>
      </w:r>
      <w:r w:rsidRPr="008202F1">
        <w:rPr>
          <w:rFonts w:asciiTheme="minorHAnsi" w:hAnsiTheme="minorHAnsi" w:cstheme="minorHAnsi"/>
          <w:sz w:val="22"/>
          <w:szCs w:val="20"/>
        </w:rPr>
        <w:t xml:space="preserve"> is out of scope</w:t>
      </w:r>
      <w:r w:rsidRPr="008202F1">
        <w:rPr>
          <w:rFonts w:asciiTheme="minorHAnsi" w:hAnsiTheme="minorHAnsi" w:cstheme="minorHAnsi"/>
          <w:szCs w:val="20"/>
        </w:rPr>
        <w:t>.</w:t>
      </w:r>
    </w:p>
    <w:p w14:paraId="6DEA76BF" w14:textId="77777777" w:rsidR="000F25AF" w:rsidRPr="004876CC" w:rsidRDefault="008202F1" w:rsidP="0085377A">
      <w:pPr>
        <w:pStyle w:val="ListParagraph"/>
        <w:numPr>
          <w:ilvl w:val="0"/>
          <w:numId w:val="21"/>
        </w:numPr>
        <w:spacing w:line="360" w:lineRule="auto"/>
        <w:rPr>
          <w:rFonts w:asciiTheme="minorHAnsi" w:hAnsiTheme="minorHAnsi" w:cstheme="minorHAnsi"/>
          <w:sz w:val="22"/>
        </w:rPr>
      </w:pPr>
      <w:r w:rsidRPr="00F96065">
        <w:rPr>
          <w:rFonts w:asciiTheme="minorHAnsi" w:hAnsiTheme="minorHAnsi" w:cstheme="minorHAnsi"/>
          <w:sz w:val="22"/>
          <w:szCs w:val="20"/>
        </w:rPr>
        <w:t>Any type of development activities or hardware installation of the proposed solution / task</w:t>
      </w:r>
    </w:p>
    <w:p w14:paraId="56DA7D37" w14:textId="77777777" w:rsidR="00EE0D5E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bookmarkStart w:id="8" w:name="_Toc270601425"/>
      <w:r w:rsidRPr="00050881">
        <w:rPr>
          <w:rFonts w:ascii="Arial" w:hAnsi="Arial" w:cs="Arial"/>
          <w:lang w:eastAsia="en-US"/>
        </w:rPr>
        <w:t>Key Assumptions and Points</w:t>
      </w:r>
      <w:bookmarkEnd w:id="8"/>
      <w:r w:rsidRPr="00050881">
        <w:rPr>
          <w:rFonts w:ascii="Arial" w:hAnsi="Arial" w:cs="Arial"/>
          <w:lang w:eastAsia="en-US"/>
        </w:rPr>
        <w:tab/>
      </w:r>
    </w:p>
    <w:p w14:paraId="17027C54" w14:textId="77777777" w:rsidR="008202F1" w:rsidRPr="008202F1" w:rsidRDefault="00F40950" w:rsidP="0085377A">
      <w:pPr>
        <w:pStyle w:val="ListParagraph"/>
        <w:numPr>
          <w:ilvl w:val="2"/>
          <w:numId w:val="22"/>
        </w:numPr>
        <w:spacing w:line="360" w:lineRule="auto"/>
        <w:ind w:hanging="360"/>
        <w:rPr>
          <w:rFonts w:asciiTheme="minorHAnsi" w:hAnsiTheme="minorHAnsi" w:cstheme="minorHAnsi"/>
          <w:sz w:val="22"/>
          <w:szCs w:val="20"/>
        </w:rPr>
      </w:pPr>
      <w:bookmarkStart w:id="9" w:name="_Toc270601426"/>
      <w:bookmarkStart w:id="10" w:name="_Toc169673601"/>
      <w:r>
        <w:rPr>
          <w:rFonts w:asciiTheme="minorHAnsi" w:hAnsiTheme="minorHAnsi" w:cstheme="minorHAnsi"/>
          <w:color w:val="000000"/>
          <w:sz w:val="22"/>
          <w:szCs w:val="20"/>
        </w:rPr>
        <w:t xml:space="preserve">As per policy and procedure </w:t>
      </w:r>
      <w:r w:rsidR="008202F1" w:rsidRPr="008202F1">
        <w:rPr>
          <w:rFonts w:asciiTheme="minorHAnsi" w:hAnsiTheme="minorHAnsi" w:cstheme="minorHAnsi"/>
          <w:color w:val="000000"/>
          <w:sz w:val="22"/>
          <w:szCs w:val="20"/>
        </w:rPr>
        <w:t>TKM shall provide any necessary information, security clearance and/or requirement, which if may required</w:t>
      </w:r>
    </w:p>
    <w:p w14:paraId="556851B8" w14:textId="77777777" w:rsidR="00B47CDF" w:rsidRDefault="008202F1" w:rsidP="0085377A">
      <w:pPr>
        <w:pStyle w:val="ListParagraph"/>
        <w:numPr>
          <w:ilvl w:val="2"/>
          <w:numId w:val="22"/>
        </w:numPr>
        <w:spacing w:line="360" w:lineRule="auto"/>
        <w:ind w:hanging="360"/>
        <w:rPr>
          <w:rFonts w:asciiTheme="minorHAnsi" w:hAnsiTheme="minorHAnsi" w:cstheme="minorHAnsi"/>
          <w:color w:val="000000"/>
          <w:sz w:val="22"/>
          <w:szCs w:val="20"/>
        </w:rPr>
      </w:pPr>
      <w:r w:rsidRPr="008202F1">
        <w:rPr>
          <w:rFonts w:asciiTheme="minorHAnsi" w:hAnsiTheme="minorHAnsi" w:cstheme="minorHAnsi"/>
          <w:color w:val="000000"/>
          <w:sz w:val="22"/>
          <w:szCs w:val="20"/>
        </w:rPr>
        <w:lastRenderedPageBreak/>
        <w:t>TKM IS will support the resource to carry out the activities /Tasks assigned on a timely basis so that overall schedule is not affected.</w:t>
      </w:r>
    </w:p>
    <w:p w14:paraId="1E13EA52" w14:textId="77777777" w:rsidR="00EE0D5E" w:rsidRPr="00050881" w:rsidRDefault="00EE0D5E" w:rsidP="00C52140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Team Structure</w:t>
      </w:r>
      <w:bookmarkEnd w:id="9"/>
      <w:r w:rsidR="00506287" w:rsidRPr="00050881">
        <w:rPr>
          <w:rFonts w:ascii="Arial" w:hAnsi="Arial" w:cs="Arial"/>
          <w:lang w:eastAsia="en-US"/>
        </w:rPr>
        <w:t xml:space="preserve"> </w:t>
      </w:r>
    </w:p>
    <w:p w14:paraId="7D110388" w14:textId="77777777" w:rsidR="00335ECF" w:rsidRDefault="00335ECF" w:rsidP="00335ECF">
      <w:pPr>
        <w:pStyle w:val="FFICReportJustified"/>
        <w:rPr>
          <w:lang w:eastAsia="ja-JP"/>
        </w:rPr>
      </w:pPr>
    </w:p>
    <w:p w14:paraId="10C17E02" w14:textId="003CE5E1" w:rsidR="000E279B" w:rsidRDefault="0053469D" w:rsidP="00335ECF">
      <w:pPr>
        <w:pStyle w:val="FFICReportJustified"/>
        <w:rPr>
          <w:rFonts w:asciiTheme="minorHAnsi" w:hAnsiTheme="minorHAnsi"/>
          <w:lang w:eastAsia="ja-JP"/>
        </w:rPr>
      </w:pPr>
      <w:r>
        <w:rPr>
          <w:rFonts w:asciiTheme="minorHAnsi" w:hAnsi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E06CCC" wp14:editId="5E53000D">
                <wp:simplePos x="0" y="0"/>
                <wp:positionH relativeFrom="column">
                  <wp:posOffset>2324100</wp:posOffset>
                </wp:positionH>
                <wp:positionV relativeFrom="paragraph">
                  <wp:posOffset>20955</wp:posOffset>
                </wp:positionV>
                <wp:extent cx="1210310" cy="381000"/>
                <wp:effectExtent l="0" t="0" r="27940" b="19050"/>
                <wp:wrapNone/>
                <wp:docPr id="1096818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31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222CC" w14:textId="47CF0A07" w:rsidR="0053469D" w:rsidRPr="0053469D" w:rsidRDefault="0053469D" w:rsidP="0053469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IS PIC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06CCC" id="Rectangle 1" o:spid="_x0000_s1027" style="position:absolute;margin-left:183pt;margin-top:1.65pt;width:95.3pt;height:3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" fillcolor="#4f81bd [3204]" strokecolor="#0a121c [484]" strokeweight="2pt">
                <v:textbox>
                  <w:txbxContent>
                    <w:p w14:paraId="466222CC" w14:textId="47CF0A07" w:rsidR="0053469D" w:rsidRPr="0053469D" w:rsidRDefault="0053469D" w:rsidP="0053469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IS PIC</w:t>
                      </w:r>
                    </w:p>
                  </w:txbxContent>
                </v:textbox>
              </v:rect>
            </w:pict>
          </mc:Fallback>
        </mc:AlternateContent>
      </w:r>
      <w:r w:rsidR="00335ECF">
        <w:rPr>
          <w:rFonts w:asciiTheme="minorHAnsi" w:hAnsiTheme="minorHAnsi"/>
          <w:lang w:eastAsia="ja-JP"/>
        </w:rPr>
        <w:t xml:space="preserve">             </w:t>
      </w:r>
    </w:p>
    <w:p w14:paraId="6A0BC11B" w14:textId="6C992645" w:rsidR="000E279B" w:rsidRPr="00335ECF" w:rsidRDefault="000E279B" w:rsidP="00335ECF">
      <w:pPr>
        <w:pStyle w:val="FFICReportJustified"/>
        <w:rPr>
          <w:rFonts w:asciiTheme="minorHAnsi" w:hAnsiTheme="minorHAnsi"/>
          <w:lang w:eastAsia="ja-JP"/>
        </w:rPr>
      </w:pPr>
    </w:p>
    <w:bookmarkStart w:id="11" w:name="_Toc270601427"/>
    <w:p w14:paraId="5FFC135B" w14:textId="1EAC55C8" w:rsidR="008202F1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 w:cs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0902E4" wp14:editId="1D4E5B92">
                <wp:simplePos x="0" y="0"/>
                <wp:positionH relativeFrom="column">
                  <wp:posOffset>2906395</wp:posOffset>
                </wp:positionH>
                <wp:positionV relativeFrom="paragraph">
                  <wp:posOffset>51435</wp:posOffset>
                </wp:positionV>
                <wp:extent cx="9525" cy="352425"/>
                <wp:effectExtent l="76200" t="38100" r="66675" b="28575"/>
                <wp:wrapNone/>
                <wp:docPr id="136914941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34A7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28.85pt;margin-top:4.05pt;width:.75pt;height:27.75pt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" strokecolor="black [3040]">
                <v:stroke endarrow="block"/>
              </v:shape>
            </w:pict>
          </mc:Fallback>
        </mc:AlternateContent>
      </w:r>
    </w:p>
    <w:p w14:paraId="349DBB98" w14:textId="0F7572ED" w:rsidR="0053469D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0076B5C5" w14:textId="7A2DD6C2" w:rsidR="0053469D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  <w:r>
        <w:rPr>
          <w:rFonts w:asciiTheme="minorHAnsi" w:hAnsiTheme="minorHAnsi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E19F83" wp14:editId="45C544E6">
                <wp:simplePos x="0" y="0"/>
                <wp:positionH relativeFrom="column">
                  <wp:posOffset>2066290</wp:posOffset>
                </wp:positionH>
                <wp:positionV relativeFrom="paragraph">
                  <wp:posOffset>81280</wp:posOffset>
                </wp:positionV>
                <wp:extent cx="1685925" cy="381000"/>
                <wp:effectExtent l="0" t="0" r="28575" b="19050"/>
                <wp:wrapNone/>
                <wp:docPr id="885998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381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9FCE68" w14:textId="5AB207FE" w:rsidR="0053469D" w:rsidRPr="0053469D" w:rsidRDefault="00AA3013" w:rsidP="0053469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Full stack </w:t>
                            </w:r>
                            <w:r w:rsidR="0053469D">
                              <w:rPr>
                                <w:lang w:val="en-GB"/>
                              </w:rPr>
                              <w:t>Developer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19F83" id="_x0000_s1028" style="position:absolute;left:0;text-align:left;margin-left:162.7pt;margin-top:6.4pt;width:132.75pt;height:3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" fillcolor="#938953 [1614]" strokecolor="#0a121c [484]" strokeweight="2pt">
                <v:textbox>
                  <w:txbxContent>
                    <w:p w14:paraId="359FCE68" w14:textId="5AB207FE" w:rsidR="0053469D" w:rsidRPr="0053469D" w:rsidRDefault="00AA3013" w:rsidP="0053469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Full stack </w:t>
                      </w:r>
                      <w:r w:rsidR="0053469D">
                        <w:rPr>
                          <w:lang w:val="en-GB"/>
                        </w:rPr>
                        <w:t>Developer 1</w:t>
                      </w:r>
                    </w:p>
                  </w:txbxContent>
                </v:textbox>
              </v:rect>
            </w:pict>
          </mc:Fallback>
        </mc:AlternateContent>
      </w:r>
    </w:p>
    <w:p w14:paraId="47B6606E" w14:textId="674D0318" w:rsidR="0053469D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639F5E57" w14:textId="70AB8F1A" w:rsidR="0053469D" w:rsidRPr="004876CC" w:rsidRDefault="0053469D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647F6F23" w14:textId="77777777" w:rsidR="008202F1" w:rsidRPr="004876CC" w:rsidRDefault="008202F1" w:rsidP="008202F1">
      <w:pPr>
        <w:pStyle w:val="FFICReportJustified"/>
        <w:tabs>
          <w:tab w:val="left" w:pos="5220"/>
        </w:tabs>
        <w:ind w:left="1440"/>
        <w:rPr>
          <w:rFonts w:asciiTheme="minorHAnsi" w:hAnsiTheme="minorHAnsi" w:cstheme="minorHAnsi"/>
          <w:lang w:eastAsia="ja-JP"/>
        </w:rPr>
      </w:pPr>
    </w:p>
    <w:p w14:paraId="07D76CD5" w14:textId="77777777" w:rsidR="008202F1" w:rsidRDefault="008202F1" w:rsidP="008202F1">
      <w:pPr>
        <w:pStyle w:val="FFICReportJustified"/>
        <w:jc w:val="center"/>
        <w:rPr>
          <w:rFonts w:asciiTheme="minorHAnsi" w:hAnsiTheme="minorHAnsi" w:cstheme="minorHAnsi"/>
          <w:color w:val="auto"/>
        </w:rPr>
      </w:pPr>
    </w:p>
    <w:p w14:paraId="6E76D60F" w14:textId="77777777" w:rsidR="008202F1" w:rsidRPr="004876CC" w:rsidRDefault="008202F1" w:rsidP="008202F1">
      <w:pPr>
        <w:pStyle w:val="FFICReportJustified"/>
        <w:jc w:val="center"/>
        <w:rPr>
          <w:rFonts w:asciiTheme="minorHAnsi" w:hAnsiTheme="minorHAnsi" w:cstheme="minorHAnsi"/>
          <w:color w:val="auto"/>
        </w:rPr>
      </w:pP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9AE9AD" wp14:editId="16034D6B">
                <wp:simplePos x="0" y="0"/>
                <wp:positionH relativeFrom="column">
                  <wp:posOffset>142240</wp:posOffset>
                </wp:positionH>
                <wp:positionV relativeFrom="paragraph">
                  <wp:posOffset>140970</wp:posOffset>
                </wp:positionV>
                <wp:extent cx="5783580" cy="0"/>
                <wp:effectExtent l="8890" t="7620" r="8255" b="11430"/>
                <wp:wrapNone/>
                <wp:docPr id="12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358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37AD0" id="Straight Connector 3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2pt,11.1pt" to="466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" strokecolor="#5b9bd5" strokeweight=".5pt">
                <v:stroke joinstyle="miter"/>
              </v:line>
            </w:pict>
          </mc:Fallback>
        </mc:AlternateContent>
      </w:r>
    </w:p>
    <w:p w14:paraId="5FFEDD81" w14:textId="77777777" w:rsidR="008202F1" w:rsidRPr="004876CC" w:rsidRDefault="008202F1" w:rsidP="008202F1">
      <w:pPr>
        <w:pStyle w:val="FFICReportJustified"/>
        <w:jc w:val="center"/>
        <w:rPr>
          <w:rFonts w:asciiTheme="minorHAnsi" w:hAnsiTheme="minorHAnsi" w:cstheme="minorHAnsi"/>
          <w:color w:val="auto"/>
        </w:rPr>
      </w:pP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BDC4DC" wp14:editId="6635EE3B">
                <wp:simplePos x="0" y="0"/>
                <wp:positionH relativeFrom="column">
                  <wp:posOffset>1198880</wp:posOffset>
                </wp:positionH>
                <wp:positionV relativeFrom="paragraph">
                  <wp:posOffset>12700</wp:posOffset>
                </wp:positionV>
                <wp:extent cx="1315720" cy="255905"/>
                <wp:effectExtent l="0" t="3175" r="0" b="0"/>
                <wp:wrapNone/>
                <wp:docPr id="11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25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F784B" w14:textId="77777777" w:rsidR="008202F1" w:rsidRDefault="008202F1" w:rsidP="008202F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          </w:t>
                            </w:r>
                            <w:r w:rsidRPr="00FA03B0"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kern w:val="24"/>
                              </w:rPr>
                              <w:t>Legend: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BDC4DC" id="TextBox 49" o:spid="_x0000_s1029" type="#_x0000_t202" style="position:absolute;left:0;text-align:left;margin-left:94.4pt;margin-top:1pt;width:103.6pt;height:20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" filled="f" stroked="f">
                <v:textbox>
                  <w:txbxContent>
                    <w:p w14:paraId="719F784B" w14:textId="77777777" w:rsidR="008202F1" w:rsidRDefault="008202F1" w:rsidP="008202F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Calibri" w:hAnsi="Calibri"/>
                          <w:b/>
                          <w:bCs/>
                          <w:color w:val="000000"/>
                          <w:kern w:val="24"/>
                        </w:rPr>
                        <w:t xml:space="preserve">          </w:t>
                      </w:r>
                      <w:r w:rsidRPr="00FA03B0">
                        <w:rPr>
                          <w:rFonts w:ascii="Calibri" w:hAnsi="Calibri"/>
                          <w:b/>
                          <w:bCs/>
                          <w:color w:val="000000"/>
                          <w:kern w:val="24"/>
                        </w:rPr>
                        <w:t>Legend:</w:t>
                      </w:r>
                    </w:p>
                  </w:txbxContent>
                </v:textbox>
              </v:shape>
            </w:pict>
          </mc:Fallback>
        </mc:AlternateContent>
      </w: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01441F" wp14:editId="519F284F">
                <wp:simplePos x="0" y="0"/>
                <wp:positionH relativeFrom="column">
                  <wp:posOffset>2343785</wp:posOffset>
                </wp:positionH>
                <wp:positionV relativeFrom="paragraph">
                  <wp:posOffset>26670</wp:posOffset>
                </wp:positionV>
                <wp:extent cx="992505" cy="269875"/>
                <wp:effectExtent l="19050" t="19050" r="17145" b="15875"/>
                <wp:wrapNone/>
                <wp:docPr id="1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2505" cy="269875"/>
                        </a:xfrm>
                        <a:prstGeom prst="rect">
                          <a:avLst/>
                        </a:prstGeom>
                        <a:solidFill>
                          <a:srgbClr val="C55A11"/>
                        </a:solidFill>
                        <a:ln w="28575">
                          <a:solidFill>
                            <a:srgbClr val="26262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5C37B" w14:textId="712AA269" w:rsidR="008202F1" w:rsidRDefault="008B3A64" w:rsidP="008202F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/>
                                <w:color w:val="FFFFFF"/>
                                <w:kern w:val="24"/>
                              </w:rPr>
                              <w:t>ABC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01441F" id="Rectangle 30" o:spid="_x0000_s1030" style="position:absolute;left:0;text-align:left;margin-left:184.55pt;margin-top:2.1pt;width:78.15pt;height:21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" fillcolor="#c55a11" strokecolor="#262626" strokeweight="2.25pt">
                <v:textbox>
                  <w:txbxContent>
                    <w:p w14:paraId="03F5C37B" w14:textId="712AA269" w:rsidR="008202F1" w:rsidRDefault="008B3A64" w:rsidP="008202F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/>
                          <w:color w:val="FFFFFF"/>
                          <w:kern w:val="24"/>
                        </w:rPr>
                        <w:t>ABC</w:t>
                      </w:r>
                    </w:p>
                  </w:txbxContent>
                </v:textbox>
              </v:rect>
            </w:pict>
          </mc:Fallback>
        </mc:AlternateContent>
      </w:r>
      <w:r w:rsidRPr="004876CC">
        <w:rPr>
          <w:rFonts w:asciiTheme="minorHAnsi" w:hAnsiTheme="minorHAnsi" w:cstheme="minorHAnsi"/>
          <w:noProof/>
          <w:color w:val="auto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DA50BD" wp14:editId="0F584E09">
                <wp:simplePos x="0" y="0"/>
                <wp:positionH relativeFrom="column">
                  <wp:posOffset>3534410</wp:posOffset>
                </wp:positionH>
                <wp:positionV relativeFrom="paragraph">
                  <wp:posOffset>29210</wp:posOffset>
                </wp:positionV>
                <wp:extent cx="870585" cy="257810"/>
                <wp:effectExtent l="19685" t="19685" r="14605" b="17780"/>
                <wp:wrapNone/>
                <wp:docPr id="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0585" cy="257810"/>
                        </a:xfrm>
                        <a:prstGeom prst="rect">
                          <a:avLst/>
                        </a:prstGeom>
                        <a:solidFill>
                          <a:srgbClr val="2E75B6"/>
                        </a:solidFill>
                        <a:ln w="28575">
                          <a:solidFill>
                            <a:srgbClr val="262626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5E7E4" w14:textId="77777777" w:rsidR="008202F1" w:rsidRDefault="008202F1" w:rsidP="008202F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FA03B0">
                              <w:rPr>
                                <w:rFonts w:ascii="Calibri" w:hAnsi="Calibri"/>
                                <w:color w:val="FFFFFF"/>
                                <w:kern w:val="24"/>
                              </w:rPr>
                              <w:t>TKM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A50BD" id="Rectangle 29" o:spid="_x0000_s1031" style="position:absolute;left:0;text-align:left;margin-left:278.3pt;margin-top:2.3pt;width:68.55pt;height:2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" fillcolor="#2e75b6" strokecolor="#262626" strokeweight="2.25pt">
                <v:textbox>
                  <w:txbxContent>
                    <w:p w14:paraId="1BE5E7E4" w14:textId="77777777" w:rsidR="008202F1" w:rsidRDefault="008202F1" w:rsidP="008202F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FA03B0">
                        <w:rPr>
                          <w:rFonts w:ascii="Calibri" w:hAnsi="Calibri"/>
                          <w:color w:val="FFFFFF"/>
                          <w:kern w:val="24"/>
                        </w:rPr>
                        <w:t>TKM</w:t>
                      </w:r>
                    </w:p>
                  </w:txbxContent>
                </v:textbox>
              </v:rect>
            </w:pict>
          </mc:Fallback>
        </mc:AlternateContent>
      </w:r>
    </w:p>
    <w:p w14:paraId="4F8498F8" w14:textId="77777777" w:rsidR="008202F1" w:rsidRDefault="008202F1" w:rsidP="008202F1">
      <w:pPr>
        <w:pStyle w:val="FFICReportJustified"/>
        <w:rPr>
          <w:lang w:eastAsia="ja-JP"/>
        </w:rPr>
      </w:pPr>
    </w:p>
    <w:p w14:paraId="2CED4CA5" w14:textId="77777777" w:rsidR="008202F1" w:rsidRPr="00050881" w:rsidRDefault="008202F1" w:rsidP="00050881">
      <w:pPr>
        <w:pStyle w:val="Heading2"/>
        <w:numPr>
          <w:ilvl w:val="1"/>
          <w:numId w:val="14"/>
        </w:numPr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 xml:space="preserve">            Escalation Matrix</w:t>
      </w:r>
    </w:p>
    <w:p w14:paraId="26A214A9" w14:textId="77777777" w:rsidR="008202F1" w:rsidRDefault="00050881" w:rsidP="008202F1">
      <w:pPr>
        <w:pStyle w:val="FFICReportJustified"/>
        <w:rPr>
          <w:lang w:eastAsia="ja-JP"/>
        </w:rPr>
      </w:pPr>
      <w:r>
        <w:rPr>
          <w:rFonts w:asciiTheme="minorHAnsi" w:hAnsiTheme="minorHAnsi" w:cstheme="minorHAnsi"/>
          <w:b/>
          <w:noProof/>
          <w:sz w:val="28"/>
          <w:lang w:val="en-IN" w:eastAsia="en-IN"/>
        </w:rPr>
        <mc:AlternateContent>
          <mc:Choice Requires="wpc">
            <w:drawing>
              <wp:anchor distT="0" distB="0" distL="114300" distR="114300" simplePos="0" relativeHeight="251674624" behindDoc="0" locked="0" layoutInCell="1" allowOverlap="1" wp14:anchorId="49B66DE9" wp14:editId="76A357C9">
                <wp:simplePos x="0" y="0"/>
                <wp:positionH relativeFrom="column">
                  <wp:posOffset>1906905</wp:posOffset>
                </wp:positionH>
                <wp:positionV relativeFrom="paragraph">
                  <wp:posOffset>27940</wp:posOffset>
                </wp:positionV>
                <wp:extent cx="3102610" cy="2357755"/>
                <wp:effectExtent l="0" t="0" r="2540" b="0"/>
                <wp:wrapNone/>
                <wp:docPr id="60" name="Canvas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050" cy="212407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048000" y="19050"/>
                            <a:ext cx="19050" cy="21050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050" y="0"/>
                            <a:ext cx="3048000" cy="190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9050" y="2105025"/>
                            <a:ext cx="3048000" cy="1905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14325" y="447675"/>
                            <a:ext cx="904875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14325" y="447675"/>
                            <a:ext cx="904875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29590" y="510540"/>
                            <a:ext cx="50673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1484FE" w14:textId="77777777" w:rsidR="008202F1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14325" y="1362075"/>
                            <a:ext cx="904875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14325" y="1362075"/>
                            <a:ext cx="904875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53390" y="1434465"/>
                            <a:ext cx="55753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77F73" w14:textId="77777777" w:rsidR="008202F1" w:rsidRDefault="00C23E1F" w:rsidP="008202F1">
                              <w:pPr>
                                <w:rPr>
                                  <w:rFonts w:ascii="Calibri" w:hAnsi="Calibri" w:cs="Calibri"/>
                                  <w:color w:val="FFFFFF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Account</w:t>
                              </w:r>
                            </w:p>
                            <w:p w14:paraId="68814B6C" w14:textId="77777777" w:rsidR="00C23E1F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838325" y="1371600"/>
                            <a:ext cx="1028700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838325" y="1371600"/>
                            <a:ext cx="1028700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177415" y="1434465"/>
                            <a:ext cx="33972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A45B3" w14:textId="77777777" w:rsidR="008202F1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Dept.</w:t>
                              </w:r>
                              <w:r w:rsidR="008202F1">
                                <w:rPr>
                                  <w:rFonts w:ascii="Calibri" w:hAnsi="Calibri" w:cs="Calibri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053590" y="1605915"/>
                            <a:ext cx="55753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AA3255" w14:textId="77777777" w:rsidR="008202F1" w:rsidRDefault="008202F1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Manager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38325" y="485775"/>
                            <a:ext cx="1028700" cy="466725"/>
                          </a:xfrm>
                          <a:prstGeom prst="rect">
                            <a:avLst/>
                          </a:pr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838325" y="485775"/>
                            <a:ext cx="1028700" cy="4667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205990" y="548640"/>
                            <a:ext cx="33972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E5322" w14:textId="77777777" w:rsidR="008202F1" w:rsidRDefault="008202F1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Dept</w:t>
                              </w:r>
                              <w:r w:rsidR="00C23E1F">
                                <w:rPr>
                                  <w:rFonts w:ascii="Calibri" w:hAnsi="Calibri" w:cs="Calibri"/>
                                  <w:color w:val="FFFFFF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71065" y="710565"/>
                            <a:ext cx="32448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65848" w14:textId="77777777" w:rsidR="008202F1" w:rsidRDefault="00C23E1F" w:rsidP="008202F1">
                              <w:r>
                                <w:rPr>
                                  <w:rFonts w:ascii="Calibri" w:hAnsi="Calibri" w:cs="Calibri"/>
                                  <w:color w:val="FFFFFF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52" name="Freeform 24"/>
                        <wps:cNvSpPr>
                          <a:spLocks noEditPoints="1"/>
                        </wps:cNvSpPr>
                        <wps:spPr bwMode="auto">
                          <a:xfrm>
                            <a:off x="723900" y="942975"/>
                            <a:ext cx="76200" cy="419100"/>
                          </a:xfrm>
                          <a:custGeom>
                            <a:avLst/>
                            <a:gdLst>
                              <a:gd name="T0" fmla="*/ 68 w 120"/>
                              <a:gd name="T1" fmla="*/ 660 h 660"/>
                              <a:gd name="T2" fmla="*/ 68 w 120"/>
                              <a:gd name="T3" fmla="*/ 100 h 660"/>
                              <a:gd name="T4" fmla="*/ 53 w 120"/>
                              <a:gd name="T5" fmla="*/ 100 h 660"/>
                              <a:gd name="T6" fmla="*/ 53 w 120"/>
                              <a:gd name="T7" fmla="*/ 660 h 660"/>
                              <a:gd name="T8" fmla="*/ 68 w 120"/>
                              <a:gd name="T9" fmla="*/ 660 h 660"/>
                              <a:gd name="T10" fmla="*/ 120 w 120"/>
                              <a:gd name="T11" fmla="*/ 120 h 660"/>
                              <a:gd name="T12" fmla="*/ 60 w 120"/>
                              <a:gd name="T13" fmla="*/ 0 h 660"/>
                              <a:gd name="T14" fmla="*/ 0 w 120"/>
                              <a:gd name="T15" fmla="*/ 120 h 660"/>
                              <a:gd name="T16" fmla="*/ 120 w 120"/>
                              <a:gd name="T17" fmla="*/ 12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0" h="660">
                                <a:moveTo>
                                  <a:pt x="68" y="660"/>
                                </a:moveTo>
                                <a:lnTo>
                                  <a:pt x="68" y="100"/>
                                </a:lnTo>
                                <a:lnTo>
                                  <a:pt x="53" y="100"/>
                                </a:lnTo>
                                <a:lnTo>
                                  <a:pt x="53" y="660"/>
                                </a:lnTo>
                                <a:lnTo>
                                  <a:pt x="68" y="660"/>
                                </a:lnTo>
                                <a:close/>
                                <a:moveTo>
                                  <a:pt x="120" y="120"/>
                                </a:moveTo>
                                <a:lnTo>
                                  <a:pt x="60" y="0"/>
                                </a:ln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 w="635" cap="flat">
                            <a:solidFill>
                              <a:srgbClr val="5B9B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25"/>
                        <wps:cNvSpPr>
                          <a:spLocks noEditPoints="1"/>
                        </wps:cNvSpPr>
                        <wps:spPr bwMode="auto">
                          <a:xfrm>
                            <a:off x="2314575" y="952500"/>
                            <a:ext cx="76200" cy="419100"/>
                          </a:xfrm>
                          <a:custGeom>
                            <a:avLst/>
                            <a:gdLst>
                              <a:gd name="T0" fmla="*/ 68 w 120"/>
                              <a:gd name="T1" fmla="*/ 660 h 660"/>
                              <a:gd name="T2" fmla="*/ 68 w 120"/>
                              <a:gd name="T3" fmla="*/ 100 h 660"/>
                              <a:gd name="T4" fmla="*/ 53 w 120"/>
                              <a:gd name="T5" fmla="*/ 100 h 660"/>
                              <a:gd name="T6" fmla="*/ 53 w 120"/>
                              <a:gd name="T7" fmla="*/ 660 h 660"/>
                              <a:gd name="T8" fmla="*/ 68 w 120"/>
                              <a:gd name="T9" fmla="*/ 660 h 660"/>
                              <a:gd name="T10" fmla="*/ 120 w 120"/>
                              <a:gd name="T11" fmla="*/ 120 h 660"/>
                              <a:gd name="T12" fmla="*/ 60 w 120"/>
                              <a:gd name="T13" fmla="*/ 0 h 660"/>
                              <a:gd name="T14" fmla="*/ 0 w 120"/>
                              <a:gd name="T15" fmla="*/ 120 h 660"/>
                              <a:gd name="T16" fmla="*/ 120 w 120"/>
                              <a:gd name="T17" fmla="*/ 120 h 6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20" h="660">
                                <a:moveTo>
                                  <a:pt x="68" y="660"/>
                                </a:moveTo>
                                <a:lnTo>
                                  <a:pt x="68" y="100"/>
                                </a:lnTo>
                                <a:lnTo>
                                  <a:pt x="53" y="100"/>
                                </a:lnTo>
                                <a:lnTo>
                                  <a:pt x="53" y="660"/>
                                </a:lnTo>
                                <a:lnTo>
                                  <a:pt x="68" y="660"/>
                                </a:lnTo>
                                <a:close/>
                                <a:moveTo>
                                  <a:pt x="120" y="120"/>
                                </a:moveTo>
                                <a:lnTo>
                                  <a:pt x="60" y="0"/>
                                </a:lnTo>
                                <a:lnTo>
                                  <a:pt x="0" y="120"/>
                                </a:lnTo>
                                <a:lnTo>
                                  <a:pt x="120" y="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 w="635" cap="flat">
                            <a:solidFill>
                              <a:srgbClr val="5B9BD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04800" y="200025"/>
                            <a:ext cx="914400" cy="2381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04800" y="200025"/>
                            <a:ext cx="914400" cy="2381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BCBC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96240" y="245745"/>
                            <a:ext cx="252730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E6F6EC" w14:textId="67D3C51D" w:rsidR="008202F1" w:rsidRDefault="008B3A64" w:rsidP="008202F1"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>ABC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828800" y="247650"/>
                            <a:ext cx="1038225" cy="238125"/>
                          </a:xfrm>
                          <a:prstGeom prst="rect">
                            <a:avLst/>
                          </a:prstGeom>
                          <a:solidFill>
                            <a:srgbClr val="ED7D3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828800" y="247650"/>
                            <a:ext cx="1038225" cy="238125"/>
                          </a:xfrm>
                          <a:prstGeom prst="rect">
                            <a:avLst/>
                          </a:prstGeom>
                          <a:noFill/>
                          <a:ln w="9525" cap="flat">
                            <a:solidFill>
                              <a:srgbClr val="BCBCBC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139315" y="293370"/>
                            <a:ext cx="283845" cy="18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A7030" w14:textId="77777777" w:rsidR="008202F1" w:rsidRDefault="008202F1" w:rsidP="008202F1">
                              <w:r>
                                <w:rPr>
                                  <w:rFonts w:ascii="Calibri" w:hAnsi="Calibri" w:cs="Calibri"/>
                                  <w:color w:val="000000"/>
                                </w:rPr>
                                <w:t>TKM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66DE9" id="Canvas 60" o:spid="_x0000_s1032" editas="canvas" style="position:absolute;margin-left:150.15pt;margin-top:2.2pt;width:244.3pt;height:185.65pt;z-index:251674624" coordsize="31026,23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3" type="#_x0000_t75" style="position:absolute;width:31026;height:23577;visibility:visible;mso-wrap-style:square">
                  <v:fill o:detectmouseclick="t"/>
                  <v:path o:connecttype="none"/>
                </v:shape>
                <v:rect id="Rectangle 5" o:spid="_x0000_s1034" style="position:absolute;width:190;height:2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" fillcolor="black" stroked="f"/>
                <v:rect id="Rectangle 6" o:spid="_x0000_s1035" style="position:absolute;left:30480;top:190;width:190;height:21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v:rect id="Rectangle 7" o:spid="_x0000_s1036" style="position:absolute;left:190;width:3048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rect id="Rectangle 8" o:spid="_x0000_s1037" style="position:absolute;left:190;top:21050;width:30480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/>
                <v:rect id="Rectangle 9" o:spid="_x0000_s1038" style="position:absolute;left:3143;top:4476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" fillcolor="#5b9bd5" stroked="f"/>
                <v:rect id="Rectangle 10" o:spid="_x0000_s1039" style="position:absolute;left:3143;top:4476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" filled="f" strokecolor="#41719c"/>
                <v:rect id="Rectangle 11" o:spid="_x0000_s1040" style="position:absolute;left:5295;top:5105;width:5068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zh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6gN+v6QfIHc/AAAA//8DAFBLAQItABQABgAIAAAAIQDb4fbL7gAAAIUBAAATAAAAAAAAAAAAAAAA&#10;AAAAAABbQ29udGVudF9UeXBlc10ueG1sUEsBAi0AFAAGAAgAAAAhAFr0LFu/AAAAFQEAAAsAAAAA&#10;AAAAAAAAAAAAHwEAAF9yZWxzLy5yZWxzUEsBAi0AFAAGAAgAAAAhAGC4TOHBAAAA2wAAAA8AAAAA&#10;AAAAAAAAAAAABwIAAGRycy9kb3ducmV2LnhtbFBLBQYAAAAAAwADALcAAAD1AgAAAAA=&#10;" filled="f" stroked="f">
                  <v:textbox style="mso-fit-shape-to-text:t" inset="0,0,0,0">
                    <w:txbxContent>
                      <w:p w14:paraId="6F1484FE" w14:textId="77777777" w:rsidR="008202F1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Director</w:t>
                        </w:r>
                      </w:p>
                    </w:txbxContent>
                  </v:textbox>
                </v:rect>
                <v:rect id="Rectangle 13" o:spid="_x0000_s1041" style="position:absolute;left:3143;top:13620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" fillcolor="#5b9bd5" stroked="f"/>
                <v:rect id="Rectangle 14" o:spid="_x0000_s1042" style="position:absolute;left:3143;top:13620;width:9049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" filled="f" strokecolor="#41719c"/>
                <v:rect id="Rectangle 15" o:spid="_x0000_s1043" style="position:absolute;left:4533;top:14344;width:5576;height:37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" filled="f" stroked="f">
                  <v:textbox style="mso-fit-shape-to-text:t" inset="0,0,0,0">
                    <w:txbxContent>
                      <w:p w14:paraId="68177F73" w14:textId="77777777" w:rsidR="008202F1" w:rsidRDefault="00C23E1F" w:rsidP="008202F1">
                        <w:pPr>
                          <w:rPr>
                            <w:rFonts w:ascii="Calibri" w:hAnsi="Calibri" w:cs="Calibri"/>
                            <w:color w:val="FFFFFF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</w:rPr>
                          <w:t>Account</w:t>
                        </w:r>
                      </w:p>
                      <w:p w14:paraId="68814B6C" w14:textId="77777777" w:rsidR="00C23E1F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Manager</w:t>
                        </w:r>
                      </w:p>
                    </w:txbxContent>
                  </v:textbox>
                </v:rect>
                <v:rect id="Rectangle 16" o:spid="_x0000_s1044" style="position:absolute;left:18383;top:13716;width:10287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" fillcolor="#5b9bd5" stroked="f"/>
                <v:rect id="Rectangle 17" o:spid="_x0000_s1045" style="position:absolute;left:18383;top:13716;width:10287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" filled="f" strokecolor="#41719c"/>
                <v:rect id="Rectangle 18" o:spid="_x0000_s1046" style="position:absolute;left:21774;top:14344;width:3397;height:1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RwwAAAANsAAAAPAAAAZHJzL2Rvd25yZXYueG1sRI/NigIx&#10;EITvC75DaMHbmlFE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pyAEcMAAAADbAAAADwAAAAAA&#10;AAAAAAAAAAAHAgAAZHJzL2Rvd25yZXYueG1sUEsFBgAAAAADAAMAtwAAAPQCAAAAAA==&#10;" filled="f" stroked="f">
                  <v:textbox style="mso-fit-shape-to-text:t" inset="0,0,0,0">
                    <w:txbxContent>
                      <w:p w14:paraId="3EBA45B3" w14:textId="77777777" w:rsidR="008202F1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Dept.</w:t>
                        </w:r>
                        <w:r w:rsidR="008202F1">
                          <w:rPr>
                            <w:rFonts w:ascii="Calibri" w:hAnsi="Calibri" w:cs="Calibri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7" style="position:absolute;left:20535;top:16059;width:5576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" filled="f" stroked="f">
                  <v:textbox style="mso-fit-shape-to-text:t" inset="0,0,0,0">
                    <w:txbxContent>
                      <w:p w14:paraId="1AAA3255" w14:textId="77777777" w:rsidR="008202F1" w:rsidRDefault="008202F1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Manager</w:t>
                        </w:r>
                      </w:p>
                    </w:txbxContent>
                  </v:textbox>
                </v:rect>
                <v:rect id="Rectangle 20" o:spid="_x0000_s1048" style="position:absolute;left:18383;top:4857;width:10287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" fillcolor="#5b9bd5" stroked="f"/>
                <v:rect id="Rectangle 21" o:spid="_x0000_s1049" style="position:absolute;left:18383;top:4857;width:10287;height:4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" filled="f" strokecolor="#41719c"/>
                <v:rect id="Rectangle 22" o:spid="_x0000_s1050" style="position:absolute;left:22059;top:5486;width:3398;height:186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K9CvwAAANsAAAAPAAAAZHJzL2Rvd25yZXYueG1sRE9LasMw&#10;EN0XcgcxhexquYa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DCXK9CvwAAANsAAAAPAAAAAAAA&#10;AAAAAAAAAAcCAABkcnMvZG93bnJldi54bWxQSwUGAAAAAAMAAwC3AAAA8wIAAAAA&#10;" filled="f" stroked="f">
                  <v:textbox style="mso-fit-shape-to-text:t" inset="0,0,0,0">
                    <w:txbxContent>
                      <w:p w14:paraId="22FE5322" w14:textId="77777777" w:rsidR="008202F1" w:rsidRDefault="008202F1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Dept</w:t>
                        </w:r>
                        <w:r w:rsidR="00C23E1F">
                          <w:rPr>
                            <w:rFonts w:ascii="Calibri" w:hAnsi="Calibri" w:cs="Calibri"/>
                            <w:color w:val="FFFFFF"/>
                          </w:rPr>
                          <w:t>.</w:t>
                        </w:r>
                      </w:p>
                    </w:txbxContent>
                  </v:textbox>
                </v:rect>
                <v:rect id="Rectangle 23" o:spid="_x0000_s1051" style="position:absolute;left:21710;top:7105;width:3245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" filled="f" stroked="f">
                  <v:textbox style="mso-fit-shape-to-text:t" inset="0,0,0,0">
                    <w:txbxContent>
                      <w:p w14:paraId="3F765848" w14:textId="77777777" w:rsidR="008202F1" w:rsidRDefault="00C23E1F" w:rsidP="008202F1">
                        <w:r>
                          <w:rPr>
                            <w:rFonts w:ascii="Calibri" w:hAnsi="Calibri" w:cs="Calibri"/>
                            <w:color w:val="FFFFFF"/>
                          </w:rPr>
                          <w:t>Head</w:t>
                        </w:r>
                      </w:p>
                    </w:txbxContent>
                  </v:textbox>
                </v:rect>
                <v:shape id="Freeform 24" o:spid="_x0000_s1052" style="position:absolute;left:7239;top:9429;width:762;height:4191;visibility:visible;mso-wrap-style:square;v-text-anchor:top" coordsize="12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" path="m68,660r,-560l53,100r,560l68,660xm120,120l60,,,120r120,xe" fillcolor="#5b9bd5" strokecolor="#5b9bd5" strokeweight=".05pt">
                  <v:path arrowok="t" o:connecttype="custom" o:connectlocs="43180,419100;43180,63500;33655,63500;33655,419100;43180,419100;76200,76200;38100,0;0,76200;76200,76200" o:connectangles="0,0,0,0,0,0,0,0,0"/>
                  <o:lock v:ext="edit" verticies="t"/>
                </v:shape>
                <v:shape id="Freeform 25" o:spid="_x0000_s1053" style="position:absolute;left:23145;top:9525;width:762;height:4191;visibility:visible;mso-wrap-style:square;v-text-anchor:top" coordsize="120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" path="m68,660r,-560l53,100r,560l68,660xm120,120l60,,,120r120,xe" fillcolor="#5b9bd5" strokecolor="#5b9bd5" strokeweight=".05pt">
                  <v:path arrowok="t" o:connecttype="custom" o:connectlocs="43180,419100;43180,63500;33655,63500;33655,419100;43180,419100;76200,76200;38100,0;0,76200;76200,76200" o:connectangles="0,0,0,0,0,0,0,0,0"/>
                  <o:lock v:ext="edit" verticies="t"/>
                </v:shape>
                <v:rect id="Rectangle 26" o:spid="_x0000_s1054" style="position:absolute;left:3048;top:2000;width:914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" fillcolor="#ed7d31" stroked="f"/>
                <v:rect id="Rectangle 27" o:spid="_x0000_s1055" style="position:absolute;left:3048;top:2000;width:914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" filled="f" strokecolor="#bcbcbc">
                  <v:stroke joinstyle="round"/>
                </v:rect>
                <v:rect id="Rectangle 28" o:spid="_x0000_s1056" style="position:absolute;left:3962;top:2457;width:2527;height:1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" filled="f" stroked="f">
                  <v:textbox style="mso-fit-shape-to-text:t" inset="0,0,0,0">
                    <w:txbxContent>
                      <w:p w14:paraId="4FE6F6EC" w14:textId="67D3C51D" w:rsidR="008202F1" w:rsidRDefault="008B3A64" w:rsidP="008202F1">
                        <w:r>
                          <w:rPr>
                            <w:rFonts w:ascii="Calibri" w:hAnsi="Calibri" w:cs="Calibri"/>
                            <w:color w:val="000000"/>
                          </w:rPr>
                          <w:t>ABC</w:t>
                        </w:r>
                      </w:p>
                    </w:txbxContent>
                  </v:textbox>
                </v:rect>
                <v:rect id="_x0000_s1057" style="position:absolute;left:18288;top:2476;width:1038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" fillcolor="#ed7d31" stroked="f"/>
                <v:rect id="_x0000_s1058" style="position:absolute;left:18288;top:2476;width:1038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" filled="f" strokecolor="#bcbcbc">
                  <v:stroke joinstyle="round"/>
                </v:rect>
                <v:rect id="Rectangle 31" o:spid="_x0000_s1059" style="position:absolute;left:21393;top:2933;width:2838;height:186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" filled="f" stroked="f">
                  <v:textbox style="mso-fit-shape-to-text:t" inset="0,0,0,0">
                    <w:txbxContent>
                      <w:p w14:paraId="6BDA7030" w14:textId="77777777" w:rsidR="008202F1" w:rsidRDefault="008202F1" w:rsidP="008202F1">
                        <w:r>
                          <w:rPr>
                            <w:rFonts w:ascii="Calibri" w:hAnsi="Calibri" w:cs="Calibri"/>
                            <w:color w:val="000000"/>
                          </w:rPr>
                          <w:t>TKM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2FF4C25" w14:textId="77777777" w:rsidR="008202F1" w:rsidRDefault="008202F1" w:rsidP="008202F1">
      <w:pPr>
        <w:pStyle w:val="FFICReportJustified"/>
        <w:rPr>
          <w:lang w:eastAsia="ja-JP"/>
        </w:rPr>
      </w:pPr>
    </w:p>
    <w:p w14:paraId="0718FC7D" w14:textId="77777777" w:rsidR="008202F1" w:rsidRDefault="008202F1" w:rsidP="008202F1">
      <w:pPr>
        <w:pStyle w:val="FFICReportJustified"/>
        <w:rPr>
          <w:lang w:eastAsia="ja-JP"/>
        </w:rPr>
      </w:pPr>
      <w:r>
        <w:rPr>
          <w:lang w:eastAsia="ja-JP"/>
        </w:rPr>
        <w:t xml:space="preserve">        </w:t>
      </w:r>
    </w:p>
    <w:p w14:paraId="649B011A" w14:textId="77777777" w:rsidR="008202F1" w:rsidRDefault="008202F1" w:rsidP="008202F1">
      <w:pPr>
        <w:pStyle w:val="FFICReportJustified"/>
      </w:pPr>
    </w:p>
    <w:p w14:paraId="29863D68" w14:textId="77777777" w:rsidR="008202F1" w:rsidRDefault="008202F1" w:rsidP="008202F1">
      <w:pPr>
        <w:pStyle w:val="FFICReportJustified"/>
      </w:pPr>
    </w:p>
    <w:p w14:paraId="1DEE7508" w14:textId="77777777" w:rsidR="008202F1" w:rsidRDefault="008202F1" w:rsidP="008202F1">
      <w:pPr>
        <w:pStyle w:val="FFICReportJustified"/>
      </w:pPr>
    </w:p>
    <w:p w14:paraId="600C7ADD" w14:textId="77777777" w:rsidR="008202F1" w:rsidRDefault="008202F1" w:rsidP="008202F1">
      <w:pPr>
        <w:pStyle w:val="FFICReportJustified"/>
      </w:pPr>
    </w:p>
    <w:p w14:paraId="59D24AA6" w14:textId="77777777" w:rsidR="008202F1" w:rsidRDefault="008202F1" w:rsidP="008202F1">
      <w:pPr>
        <w:pStyle w:val="FFICReportJustified"/>
      </w:pPr>
    </w:p>
    <w:p w14:paraId="73869E64" w14:textId="77777777" w:rsidR="008202F1" w:rsidRDefault="008202F1" w:rsidP="008202F1">
      <w:pPr>
        <w:pStyle w:val="FFICReportJustified"/>
      </w:pPr>
    </w:p>
    <w:p w14:paraId="0E77453D" w14:textId="77777777" w:rsidR="008202F1" w:rsidRDefault="008202F1" w:rsidP="008202F1">
      <w:pPr>
        <w:pStyle w:val="FFICReportJustified"/>
      </w:pPr>
    </w:p>
    <w:p w14:paraId="10A7DFA6" w14:textId="77777777" w:rsidR="008202F1" w:rsidRDefault="008202F1" w:rsidP="008202F1">
      <w:pPr>
        <w:pStyle w:val="FFICReportJustified"/>
      </w:pPr>
    </w:p>
    <w:p w14:paraId="133B9669" w14:textId="77777777" w:rsidR="008202F1" w:rsidRDefault="008202F1" w:rsidP="008202F1">
      <w:pPr>
        <w:pStyle w:val="FFICReportJustified"/>
      </w:pPr>
    </w:p>
    <w:p w14:paraId="7005E8F9" w14:textId="77777777" w:rsidR="008202F1" w:rsidRDefault="008202F1" w:rsidP="008202F1">
      <w:pPr>
        <w:pStyle w:val="FFICReportJustified"/>
      </w:pPr>
    </w:p>
    <w:p w14:paraId="2DC78674" w14:textId="77777777" w:rsidR="008202F1" w:rsidRDefault="008202F1" w:rsidP="008202F1">
      <w:pPr>
        <w:pStyle w:val="FFICReportJustified"/>
      </w:pPr>
    </w:p>
    <w:p w14:paraId="5A7DDC7E" w14:textId="77777777" w:rsidR="001F0188" w:rsidRDefault="001F0188" w:rsidP="001F0188">
      <w:pPr>
        <w:pStyle w:val="FFICReportJustified"/>
        <w:jc w:val="center"/>
        <w:rPr>
          <w:rFonts w:asciiTheme="minorHAnsi" w:hAnsiTheme="minorHAnsi" w:cstheme="minorHAnsi"/>
          <w:color w:val="auto"/>
        </w:rPr>
      </w:pPr>
    </w:p>
    <w:p w14:paraId="2980AB23" w14:textId="77777777" w:rsidR="00BF05E7" w:rsidRDefault="002333B2" w:rsidP="002333B2">
      <w:pPr>
        <w:spacing w:line="360" w:lineRule="auto"/>
        <w:rPr>
          <w:rFonts w:asciiTheme="minorHAnsi" w:hAnsiTheme="minorHAnsi" w:cstheme="minorHAnsi"/>
          <w:sz w:val="22"/>
          <w:u w:val="single"/>
        </w:rPr>
      </w:pPr>
      <w:r w:rsidRPr="002333B2">
        <w:rPr>
          <w:rFonts w:asciiTheme="minorHAnsi" w:hAnsiTheme="minorHAnsi" w:cstheme="minorHAnsi"/>
          <w:sz w:val="22"/>
          <w:u w:val="single"/>
        </w:rPr>
        <w:t>Escalation contact Information:</w:t>
      </w:r>
    </w:p>
    <w:p w14:paraId="48321DA1" w14:textId="67722EC1" w:rsidR="002333B2" w:rsidRDefault="00CD5AC4" w:rsidP="002333B2">
      <w:p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ABC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70"/>
        <w:gridCol w:w="3440"/>
        <w:gridCol w:w="4390"/>
      </w:tblGrid>
      <w:tr w:rsidR="002333B2" w14:paraId="590AB5F4" w14:textId="77777777" w:rsidTr="002333B2">
        <w:tc>
          <w:tcPr>
            <w:tcW w:w="2070" w:type="dxa"/>
          </w:tcPr>
          <w:p w14:paraId="45A78101" w14:textId="77777777" w:rsidR="002333B2" w:rsidRDefault="002333B2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Account Manager</w:t>
            </w:r>
          </w:p>
        </w:tc>
        <w:tc>
          <w:tcPr>
            <w:tcW w:w="3440" w:type="dxa"/>
          </w:tcPr>
          <w:p w14:paraId="460CE332" w14:textId="423DE7DD" w:rsidR="002333B2" w:rsidRDefault="002333B2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90" w:type="dxa"/>
          </w:tcPr>
          <w:p w14:paraId="7774DB37" w14:textId="085D35D9" w:rsidR="002333B2" w:rsidRDefault="008B3A64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hyperlink r:id="rId8" w:history="1">
              <w:r w:rsidRPr="00D4368C">
                <w:rPr>
                  <w:rStyle w:val="Hyperlink"/>
                  <w:rFonts w:asciiTheme="minorHAnsi" w:hAnsiTheme="minorHAnsi" w:cstheme="minorHAnsi"/>
                  <w:sz w:val="22"/>
                </w:rPr>
                <w:t>abc@ABC.co.in</w:t>
              </w:r>
            </w:hyperlink>
          </w:p>
        </w:tc>
      </w:tr>
      <w:tr w:rsidR="000C0149" w14:paraId="4C9B3EE2" w14:textId="77777777" w:rsidTr="002333B2">
        <w:tc>
          <w:tcPr>
            <w:tcW w:w="2070" w:type="dxa"/>
          </w:tcPr>
          <w:p w14:paraId="0AF33DEA" w14:textId="77777777" w:rsidR="000C0149" w:rsidRDefault="000C0149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Director</w:t>
            </w:r>
          </w:p>
        </w:tc>
        <w:tc>
          <w:tcPr>
            <w:tcW w:w="3440" w:type="dxa"/>
          </w:tcPr>
          <w:p w14:paraId="309AFF8B" w14:textId="5BF4EC90" w:rsidR="000C0149" w:rsidRDefault="000C0149" w:rsidP="000C0149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4390" w:type="dxa"/>
          </w:tcPr>
          <w:p w14:paraId="454A408D" w14:textId="3137C8EC" w:rsidR="000C0149" w:rsidRPr="003D7734" w:rsidRDefault="008B3A64" w:rsidP="000C0149">
            <w:pPr>
              <w:spacing w:line="360" w:lineRule="auto"/>
              <w:rPr>
                <w:rStyle w:val="Hyperlink"/>
                <w:rFonts w:asciiTheme="minorHAnsi" w:hAnsiTheme="minorHAnsi" w:cstheme="minorHAnsi"/>
                <w:sz w:val="22"/>
              </w:rPr>
            </w:pPr>
            <w:hyperlink r:id="rId9" w:history="1">
              <w:r w:rsidRPr="00D4368C">
                <w:rPr>
                  <w:rStyle w:val="Hyperlink"/>
                  <w:rFonts w:asciiTheme="minorHAnsi" w:hAnsiTheme="minorHAnsi" w:cstheme="minorHAnsi"/>
                  <w:sz w:val="22"/>
                </w:rPr>
                <w:t>abc@ABC.co.in</w:t>
              </w:r>
            </w:hyperlink>
          </w:p>
        </w:tc>
      </w:tr>
    </w:tbl>
    <w:p w14:paraId="7AC83FE3" w14:textId="77777777" w:rsidR="002333B2" w:rsidRDefault="002333B2" w:rsidP="002333B2">
      <w:pPr>
        <w:spacing w:line="360" w:lineRule="auto"/>
        <w:rPr>
          <w:rFonts w:asciiTheme="minorHAnsi" w:hAnsiTheme="minorHAnsi" w:cstheme="minorHAnsi"/>
          <w:sz w:val="22"/>
        </w:rPr>
      </w:pPr>
    </w:p>
    <w:p w14:paraId="6F47D4DC" w14:textId="77777777" w:rsidR="002333B2" w:rsidRDefault="002333B2" w:rsidP="002333B2">
      <w:pPr>
        <w:spacing w:line="360" w:lineRule="auto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TKM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60"/>
        <w:gridCol w:w="3330"/>
        <w:gridCol w:w="4410"/>
      </w:tblGrid>
      <w:tr w:rsidR="002333B2" w14:paraId="29B17E94" w14:textId="77777777" w:rsidTr="002333B2">
        <w:tc>
          <w:tcPr>
            <w:tcW w:w="2160" w:type="dxa"/>
          </w:tcPr>
          <w:p w14:paraId="31BDDD41" w14:textId="77777777" w:rsidR="002333B2" w:rsidRDefault="002333B2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Dept. Manager</w:t>
            </w:r>
          </w:p>
        </w:tc>
        <w:tc>
          <w:tcPr>
            <w:tcW w:w="3330" w:type="dxa"/>
          </w:tcPr>
          <w:p w14:paraId="5BDDDEA7" w14:textId="6372F9BE" w:rsidR="002333B2" w:rsidRDefault="00AA3013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Ramesh R</w:t>
            </w:r>
          </w:p>
        </w:tc>
        <w:tc>
          <w:tcPr>
            <w:tcW w:w="4410" w:type="dxa"/>
          </w:tcPr>
          <w:p w14:paraId="69B396EA" w14:textId="54BBC8B2" w:rsidR="002333B2" w:rsidRDefault="00AA3013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 w:rsidRPr="00AA3013">
              <w:rPr>
                <w:rStyle w:val="Hyperlink"/>
                <w:rFonts w:asciiTheme="minorHAnsi" w:hAnsiTheme="minorHAnsi" w:cstheme="minorHAnsi"/>
                <w:sz w:val="22"/>
              </w:rPr>
              <w:t>ramesh_r@toyota-kirloskar.co.in</w:t>
            </w:r>
          </w:p>
        </w:tc>
      </w:tr>
      <w:tr w:rsidR="003D7734" w14:paraId="6D2E3004" w14:textId="77777777" w:rsidTr="002333B2">
        <w:tc>
          <w:tcPr>
            <w:tcW w:w="2160" w:type="dxa"/>
          </w:tcPr>
          <w:p w14:paraId="1951B901" w14:textId="77777777" w:rsidR="003D7734" w:rsidRDefault="00C23E1F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Dept.</w:t>
            </w:r>
            <w:r w:rsidR="003D7734">
              <w:rPr>
                <w:rFonts w:asciiTheme="minorHAnsi" w:hAnsiTheme="minorHAnsi" w:cstheme="minorHAnsi"/>
                <w:sz w:val="22"/>
              </w:rPr>
              <w:t xml:space="preserve"> Head</w:t>
            </w:r>
          </w:p>
        </w:tc>
        <w:tc>
          <w:tcPr>
            <w:tcW w:w="3330" w:type="dxa"/>
          </w:tcPr>
          <w:p w14:paraId="6F33088B" w14:textId="44F169E4" w:rsidR="003D7734" w:rsidRDefault="00AA3013" w:rsidP="00CD046C">
            <w:pPr>
              <w:spacing w:line="360" w:lineRule="auto"/>
              <w:rPr>
                <w:rFonts w:asciiTheme="minorHAnsi" w:hAnsiTheme="minorHAnsi" w:cstheme="minorHAnsi"/>
                <w:sz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</w:rPr>
              <w:t>Thejaswi</w:t>
            </w:r>
            <w:proofErr w:type="spellEnd"/>
            <w:r>
              <w:rPr>
                <w:rFonts w:asciiTheme="minorHAnsi" w:hAnsiTheme="minorHAnsi" w:cstheme="minorHAnsi"/>
                <w:sz w:val="22"/>
              </w:rPr>
              <w:t xml:space="preserve"> M</w:t>
            </w:r>
          </w:p>
        </w:tc>
        <w:tc>
          <w:tcPr>
            <w:tcW w:w="4410" w:type="dxa"/>
          </w:tcPr>
          <w:p w14:paraId="13DBAAA5" w14:textId="58DC336B" w:rsidR="003D7734" w:rsidRDefault="00AA3013" w:rsidP="00CD046C">
            <w:pPr>
              <w:spacing w:line="360" w:lineRule="auto"/>
            </w:pPr>
            <w:r w:rsidRPr="00AA3013">
              <w:rPr>
                <w:rStyle w:val="Hyperlink"/>
                <w:rFonts w:asciiTheme="minorHAnsi" w:hAnsiTheme="minorHAnsi" w:cstheme="minorHAnsi"/>
                <w:sz w:val="22"/>
              </w:rPr>
              <w:t>thejaswi_m@toyota-kirloskar.co.in</w:t>
            </w:r>
          </w:p>
        </w:tc>
      </w:tr>
    </w:tbl>
    <w:p w14:paraId="1FF4EC83" w14:textId="77777777" w:rsidR="00EE0D5E" w:rsidRPr="00050881" w:rsidRDefault="00EE0D5E" w:rsidP="00050881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050881">
        <w:rPr>
          <w:rFonts w:ascii="Arial" w:hAnsi="Arial" w:cs="Arial"/>
          <w:lang w:eastAsia="en-US"/>
        </w:rPr>
        <w:t>Roles and responsibilities</w:t>
      </w:r>
      <w:bookmarkEnd w:id="10"/>
      <w:bookmarkEnd w:id="11"/>
    </w:p>
    <w:p w14:paraId="1222162A" w14:textId="77777777" w:rsidR="005D1F11" w:rsidRDefault="00F40950" w:rsidP="003D7734">
      <w:pPr>
        <w:pStyle w:val="FFICReportJustified"/>
        <w:ind w:left="510"/>
        <w:rPr>
          <w:rFonts w:asciiTheme="minorHAnsi" w:hAnsiTheme="minorHAnsi" w:cstheme="minorHAnsi"/>
        </w:rPr>
      </w:pPr>
      <w:bookmarkStart w:id="12" w:name="_Toc270601428"/>
      <w:r>
        <w:rPr>
          <w:rFonts w:asciiTheme="minorHAnsi" w:hAnsiTheme="minorHAnsi" w:cstheme="minorHAnsi"/>
        </w:rPr>
        <w:t xml:space="preserve">        </w:t>
      </w:r>
      <w:r w:rsidR="005D1F11">
        <w:rPr>
          <w:rFonts w:asciiTheme="minorHAnsi" w:hAnsiTheme="minorHAnsi" w:cstheme="minorHAnsi"/>
        </w:rPr>
        <w:t>Roles and responsibilities of support member are as mentioned below</w:t>
      </w:r>
    </w:p>
    <w:p w14:paraId="40B9020E" w14:textId="77777777" w:rsidR="005D1F11" w:rsidRDefault="005D1F11" w:rsidP="003D7734">
      <w:pPr>
        <w:pStyle w:val="FFICReportJustified"/>
        <w:ind w:left="510"/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page" w:tblpX="1831" w:tblpY="177"/>
        <w:tblW w:w="9493" w:type="dxa"/>
        <w:tblLook w:val="04A0" w:firstRow="1" w:lastRow="0" w:firstColumn="1" w:lastColumn="0" w:noHBand="0" w:noVBand="1"/>
      </w:tblPr>
      <w:tblGrid>
        <w:gridCol w:w="1980"/>
        <w:gridCol w:w="7513"/>
      </w:tblGrid>
      <w:tr w:rsidR="005D1F11" w14:paraId="285B49AC" w14:textId="77777777" w:rsidTr="00740E1D">
        <w:tc>
          <w:tcPr>
            <w:tcW w:w="1980" w:type="dxa"/>
          </w:tcPr>
          <w:p w14:paraId="1490A0CA" w14:textId="77777777" w:rsidR="005D1F11" w:rsidRDefault="005D1F11" w:rsidP="00740E1D">
            <w:r>
              <w:lastRenderedPageBreak/>
              <w:t>Role</w:t>
            </w:r>
          </w:p>
        </w:tc>
        <w:tc>
          <w:tcPr>
            <w:tcW w:w="7513" w:type="dxa"/>
          </w:tcPr>
          <w:p w14:paraId="0B7526B9" w14:textId="77777777" w:rsidR="005D1F11" w:rsidRPr="00733A02" w:rsidRDefault="005D1F11" w:rsidP="00740E1D">
            <w:pPr>
              <w:rPr>
                <w:b/>
              </w:rPr>
            </w:pPr>
            <w:r>
              <w:rPr>
                <w:b/>
              </w:rPr>
              <w:t>Responsibilities</w:t>
            </w:r>
          </w:p>
        </w:tc>
      </w:tr>
      <w:tr w:rsidR="009409E3" w14:paraId="2804B0A6" w14:textId="77777777" w:rsidTr="00740E1D">
        <w:tc>
          <w:tcPr>
            <w:tcW w:w="1980" w:type="dxa"/>
          </w:tcPr>
          <w:p w14:paraId="42ED3B02" w14:textId="77777777" w:rsidR="009409E3" w:rsidRDefault="009409E3" w:rsidP="00A865ED"/>
          <w:p w14:paraId="21FDA2FB" w14:textId="3FB700E5" w:rsidR="009409E3" w:rsidRDefault="00AA3013" w:rsidP="00A865ED">
            <w:r>
              <w:t>Full stack Developer</w:t>
            </w:r>
          </w:p>
        </w:tc>
        <w:tc>
          <w:tcPr>
            <w:tcW w:w="7513" w:type="dxa"/>
          </w:tcPr>
          <w:p w14:paraId="1A623633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Requirement study</w:t>
            </w:r>
          </w:p>
          <w:p w14:paraId="44C61326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Programming and unit testing</w:t>
            </w:r>
          </w:p>
          <w:p w14:paraId="7DD983B9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Bug fixing</w:t>
            </w:r>
          </w:p>
          <w:p w14:paraId="1C9F5821" w14:textId="77777777" w:rsidR="009409E3" w:rsidRDefault="009409E3" w:rsidP="009409E3">
            <w:pPr>
              <w:pStyle w:val="ListParagraph"/>
              <w:numPr>
                <w:ilvl w:val="0"/>
                <w:numId w:val="38"/>
              </w:numPr>
            </w:pPr>
            <w:r>
              <w:t>System testing and bug fixes</w:t>
            </w:r>
          </w:p>
        </w:tc>
      </w:tr>
    </w:tbl>
    <w:p w14:paraId="56F98ECB" w14:textId="77777777" w:rsidR="005D1F11" w:rsidRDefault="005D1F11" w:rsidP="003D7734">
      <w:pPr>
        <w:pStyle w:val="FFICReportJustified"/>
        <w:ind w:left="510"/>
        <w:rPr>
          <w:rFonts w:asciiTheme="minorHAnsi" w:hAnsiTheme="minorHAnsi" w:cstheme="minorHAnsi"/>
        </w:rPr>
      </w:pPr>
    </w:p>
    <w:p w14:paraId="3EE7EE51" w14:textId="77777777" w:rsidR="00630206" w:rsidRPr="00630206" w:rsidRDefault="00630206" w:rsidP="00630206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630206">
        <w:rPr>
          <w:rFonts w:ascii="Arial" w:hAnsi="Arial" w:cs="Arial"/>
          <w:lang w:eastAsia="en-US"/>
        </w:rPr>
        <w:t xml:space="preserve">Profile &amp; Skill Matrix </w:t>
      </w:r>
    </w:p>
    <w:p w14:paraId="62AE7AD5" w14:textId="77777777" w:rsidR="00151199" w:rsidRPr="009568A6" w:rsidRDefault="00EA0DBF" w:rsidP="00281EFB">
      <w:pPr>
        <w:ind w:firstLine="720"/>
      </w:pPr>
      <w:r>
        <w:t>Skil</w:t>
      </w:r>
      <w:r w:rsidR="00503606">
        <w:t>l</w:t>
      </w:r>
      <w:r>
        <w:t>sets Requirement</w:t>
      </w:r>
    </w:p>
    <w:tbl>
      <w:tblPr>
        <w:tblStyle w:val="TableGrid"/>
        <w:tblW w:w="9270" w:type="dxa"/>
        <w:tblInd w:w="80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58"/>
        <w:gridCol w:w="2952"/>
        <w:gridCol w:w="1890"/>
        <w:gridCol w:w="2970"/>
      </w:tblGrid>
      <w:tr w:rsidR="003D7734" w:rsidRPr="004876CC" w14:paraId="1C4DC361" w14:textId="77777777" w:rsidTr="009409E3">
        <w:tc>
          <w:tcPr>
            <w:tcW w:w="1458" w:type="dxa"/>
            <w:vAlign w:val="center"/>
          </w:tcPr>
          <w:p w14:paraId="5AAB1C50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Designation</w:t>
            </w:r>
          </w:p>
        </w:tc>
        <w:tc>
          <w:tcPr>
            <w:tcW w:w="2952" w:type="dxa"/>
            <w:vAlign w:val="center"/>
          </w:tcPr>
          <w:p w14:paraId="716A0838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Skill set</w:t>
            </w:r>
          </w:p>
        </w:tc>
        <w:tc>
          <w:tcPr>
            <w:tcW w:w="1890" w:type="dxa"/>
            <w:vAlign w:val="center"/>
          </w:tcPr>
          <w:p w14:paraId="0BCA4069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Experience required</w:t>
            </w:r>
          </w:p>
          <w:p w14:paraId="6915BD8E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(in Years)</w:t>
            </w:r>
          </w:p>
        </w:tc>
        <w:tc>
          <w:tcPr>
            <w:tcW w:w="2970" w:type="dxa"/>
            <w:vAlign w:val="center"/>
          </w:tcPr>
          <w:p w14:paraId="0215E062" w14:textId="77777777" w:rsidR="003D7734" w:rsidRPr="004876CC" w:rsidRDefault="003D7734" w:rsidP="00CB16F7">
            <w:pPr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Qualification</w:t>
            </w:r>
          </w:p>
        </w:tc>
      </w:tr>
      <w:tr w:rsidR="009409E3" w:rsidRPr="004876CC" w14:paraId="4D920607" w14:textId="77777777" w:rsidTr="009409E3">
        <w:tc>
          <w:tcPr>
            <w:tcW w:w="1458" w:type="dxa"/>
            <w:vAlign w:val="center"/>
          </w:tcPr>
          <w:p w14:paraId="29CDAB14" w14:textId="77777777" w:rsidR="009409E3" w:rsidRPr="004876CC" w:rsidRDefault="009409E3" w:rsidP="009409E3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/>
              </w:rPr>
              <w:t>Developers</w:t>
            </w:r>
          </w:p>
        </w:tc>
        <w:tc>
          <w:tcPr>
            <w:tcW w:w="2952" w:type="dxa"/>
            <w:vAlign w:val="center"/>
          </w:tcPr>
          <w:p w14:paraId="5228EFF0" w14:textId="3B58F5A5" w:rsidR="009409E3" w:rsidRPr="00C23E1F" w:rsidRDefault="00AA3013" w:rsidP="009409E3">
            <w:pPr>
              <w:pStyle w:val="FFICReportJustified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Full stack developer</w:t>
            </w:r>
          </w:p>
        </w:tc>
        <w:tc>
          <w:tcPr>
            <w:tcW w:w="1890" w:type="dxa"/>
            <w:vAlign w:val="center"/>
          </w:tcPr>
          <w:p w14:paraId="0789A395" w14:textId="1B225C06" w:rsidR="009409E3" w:rsidRPr="004876CC" w:rsidRDefault="00AA3013" w:rsidP="009409E3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7</w:t>
            </w:r>
            <w:r w:rsidR="009409E3">
              <w:rPr>
                <w:rFonts w:asciiTheme="minorHAnsi" w:hAnsiTheme="minorHAnsi" w:cstheme="minorHAnsi"/>
                <w:sz w:val="22"/>
              </w:rPr>
              <w:t>+</w:t>
            </w:r>
          </w:p>
        </w:tc>
        <w:tc>
          <w:tcPr>
            <w:tcW w:w="2970" w:type="dxa"/>
            <w:vAlign w:val="center"/>
          </w:tcPr>
          <w:p w14:paraId="465532FE" w14:textId="77777777" w:rsidR="009409E3" w:rsidRPr="004876CC" w:rsidRDefault="009409E3" w:rsidP="009409E3">
            <w:pPr>
              <w:spacing w:line="360" w:lineRule="auto"/>
              <w:jc w:val="center"/>
              <w:rPr>
                <w:rFonts w:asciiTheme="minorHAnsi" w:hAnsiTheme="minorHAnsi" w:cstheme="minorHAnsi"/>
                <w:sz w:val="22"/>
              </w:rPr>
            </w:pPr>
            <w:r w:rsidRPr="004876CC">
              <w:rPr>
                <w:rFonts w:asciiTheme="minorHAnsi" w:hAnsiTheme="minorHAnsi" w:cstheme="minorHAnsi"/>
                <w:sz w:val="22"/>
              </w:rPr>
              <w:t>BE / MCA</w:t>
            </w:r>
            <w:r>
              <w:rPr>
                <w:rFonts w:asciiTheme="minorHAnsi" w:hAnsiTheme="minorHAnsi" w:cstheme="minorHAnsi"/>
                <w:sz w:val="22"/>
              </w:rPr>
              <w:t xml:space="preserve"> / Graduate</w:t>
            </w:r>
          </w:p>
        </w:tc>
      </w:tr>
    </w:tbl>
    <w:p w14:paraId="75FE0684" w14:textId="77777777" w:rsidR="00EE0D5E" w:rsidRPr="00630206" w:rsidRDefault="00990C80" w:rsidP="00630206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630206">
        <w:rPr>
          <w:rFonts w:ascii="Arial" w:hAnsi="Arial" w:cs="Arial"/>
          <w:lang w:eastAsia="en-US"/>
        </w:rPr>
        <w:t>Key</w:t>
      </w:r>
      <w:r w:rsidR="00EE0D5E" w:rsidRPr="00630206">
        <w:rPr>
          <w:rFonts w:ascii="Arial" w:hAnsi="Arial" w:cs="Arial"/>
          <w:lang w:eastAsia="en-US"/>
        </w:rPr>
        <w:t xml:space="preserve"> Performance </w:t>
      </w:r>
      <w:bookmarkEnd w:id="12"/>
      <w:r w:rsidR="0029794E" w:rsidRPr="00630206">
        <w:rPr>
          <w:rFonts w:ascii="Arial" w:hAnsi="Arial" w:cs="Arial"/>
          <w:lang w:eastAsia="en-US"/>
        </w:rPr>
        <w:t>Indicators (</w:t>
      </w:r>
      <w:r w:rsidR="0041730F" w:rsidRPr="00630206">
        <w:rPr>
          <w:rFonts w:ascii="Arial" w:hAnsi="Arial" w:cs="Arial"/>
          <w:lang w:eastAsia="en-US"/>
        </w:rPr>
        <w:t>KPI)</w:t>
      </w:r>
    </w:p>
    <w:p w14:paraId="7D9A621E" w14:textId="444013B7" w:rsidR="00BE44DF" w:rsidRDefault="00AA3013" w:rsidP="0036669B">
      <w:p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               </w:t>
      </w:r>
    </w:p>
    <w:p w14:paraId="047FF3F3" w14:textId="460DE625" w:rsidR="00AA3013" w:rsidRPr="00AA3013" w:rsidRDefault="00AA3013" w:rsidP="0036669B">
      <w:pPr>
        <w:autoSpaceDE w:val="0"/>
        <w:autoSpaceDN w:val="0"/>
        <w:rPr>
          <w:rFonts w:asciiTheme="minorHAnsi" w:eastAsia="Times New Roman" w:hAnsiTheme="minorHAnsi" w:cstheme="minorHAnsi"/>
          <w:b/>
          <w:bCs/>
          <w:i/>
          <w:iCs/>
          <w:color w:val="000000"/>
          <w:sz w:val="22"/>
          <w:szCs w:val="23"/>
          <w:u w:val="single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            </w:t>
      </w:r>
      <w:r w:rsidRPr="00AA3013">
        <w:rPr>
          <w:rFonts w:asciiTheme="minorHAnsi" w:eastAsia="Times New Roman" w:hAnsiTheme="minorHAnsi" w:cstheme="minorHAnsi"/>
          <w:b/>
          <w:bCs/>
          <w:i/>
          <w:iCs/>
          <w:color w:val="000000"/>
          <w:sz w:val="22"/>
          <w:szCs w:val="23"/>
          <w:u w:val="single"/>
          <w:lang w:eastAsia="en-US"/>
        </w:rPr>
        <w:t xml:space="preserve">  KPI</w:t>
      </w:r>
    </w:p>
    <w:p w14:paraId="0C50423E" w14:textId="66E970B7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Details requirement study </w:t>
      </w:r>
    </w:p>
    <w:p w14:paraId="2A8A1D45" w14:textId="5799F15E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Design</w:t>
      </w:r>
    </w:p>
    <w:p w14:paraId="33CA6A5B" w14:textId="34C143A4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Development</w:t>
      </w:r>
    </w:p>
    <w:p w14:paraId="1DF56496" w14:textId="5B0ED603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Code review</w:t>
      </w:r>
    </w:p>
    <w:p w14:paraId="09076F10" w14:textId="3A47021B" w:rsid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Testing </w:t>
      </w:r>
    </w:p>
    <w:p w14:paraId="1B1D5C09" w14:textId="59E25978" w:rsidR="00AA3013" w:rsidRPr="00AA3013" w:rsidRDefault="00AA3013" w:rsidP="00AA3013">
      <w:pPr>
        <w:pStyle w:val="ListParagraph"/>
        <w:numPr>
          <w:ilvl w:val="0"/>
          <w:numId w:val="41"/>
        </w:num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>UAT support and implementation.</w:t>
      </w:r>
    </w:p>
    <w:p w14:paraId="40412755" w14:textId="5ED4947B" w:rsidR="00BE44DF" w:rsidRDefault="00BE44DF" w:rsidP="0036669B">
      <w:p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</w:p>
    <w:p w14:paraId="1E8EC23F" w14:textId="77777777" w:rsidR="00C23E1F" w:rsidRDefault="00630206" w:rsidP="00335ECF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 w:rsidRPr="00630206">
        <w:rPr>
          <w:noProof/>
          <w:lang w:val="en-IN" w:eastAsia="en-IN"/>
        </w:rPr>
        <w:t xml:space="preserve"> </w:t>
      </w:r>
      <w:r w:rsidR="00DA39A2">
        <w:rPr>
          <w:noProof/>
          <w:lang w:val="en-IN" w:eastAsia="en-IN"/>
        </w:rPr>
        <w:t xml:space="preserve">              </w:t>
      </w:r>
    </w:p>
    <w:p w14:paraId="5D246393" w14:textId="77777777" w:rsidR="004E3094" w:rsidRDefault="004E0CED" w:rsidP="00335ECF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  <w:t xml:space="preserve">          </w:t>
      </w:r>
    </w:p>
    <w:p w14:paraId="039D9486" w14:textId="42CB2DB6" w:rsidR="00A949D2" w:rsidRDefault="004E3094" w:rsidP="00941A0B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  <w:r>
        <w:rPr>
          <w:noProof/>
          <w:lang w:val="en-IN" w:eastAsia="en-IN"/>
        </w:rPr>
        <w:t xml:space="preserve">               </w:t>
      </w:r>
    </w:p>
    <w:p w14:paraId="04376181" w14:textId="361CA2C8" w:rsidR="00C23E1F" w:rsidRDefault="00C23E1F" w:rsidP="00941A0B">
      <w:pPr>
        <w:autoSpaceDE w:val="0"/>
        <w:autoSpaceDN w:val="0"/>
        <w:ind w:right="-939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</w:p>
    <w:tbl>
      <w:tblPr>
        <w:tblpPr w:leftFromText="180" w:rightFromText="180" w:vertAnchor="text"/>
        <w:tblW w:w="102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3046"/>
        <w:gridCol w:w="4173"/>
        <w:gridCol w:w="1113"/>
        <w:gridCol w:w="1340"/>
      </w:tblGrid>
      <w:tr w:rsidR="00214D4B" w14:paraId="06B9D65A" w14:textId="77777777" w:rsidTr="009943FD">
        <w:trPr>
          <w:trHeight w:val="512"/>
        </w:trPr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B8B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440B1" w14:textId="77777777" w:rsidR="00214D4B" w:rsidRDefault="00214D4B">
            <w:pPr>
              <w:jc w:val="center"/>
              <w:rPr>
                <w:rFonts w:ascii="Calibri" w:eastAsiaTheme="minorHAns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Sl. No.</w:t>
            </w:r>
          </w:p>
        </w:tc>
        <w:tc>
          <w:tcPr>
            <w:tcW w:w="3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52B44C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Activity</w:t>
            </w:r>
          </w:p>
        </w:tc>
        <w:tc>
          <w:tcPr>
            <w:tcW w:w="41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B93F6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Deliverable</w:t>
            </w:r>
          </w:p>
        </w:tc>
        <w:tc>
          <w:tcPr>
            <w:tcW w:w="11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821BA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Periodicity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6B8B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2C2D8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color w:val="0F243E"/>
                <w:sz w:val="16"/>
                <w:szCs w:val="16"/>
              </w:rPr>
              <w:t>KPI – Target</w:t>
            </w:r>
          </w:p>
        </w:tc>
      </w:tr>
      <w:tr w:rsidR="00214D4B" w14:paraId="7C241624" w14:textId="77777777" w:rsidTr="009943FD">
        <w:trPr>
          <w:trHeight w:val="8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0F42B" w14:textId="77777777" w:rsidR="00214D4B" w:rsidRDefault="00214D4B">
            <w:pPr>
              <w:jc w:val="center"/>
              <w:rPr>
                <w:rFonts w:ascii="Calibri" w:hAnsi="Calibri"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color w:val="0F243E"/>
                <w:sz w:val="16"/>
                <w:szCs w:val="16"/>
              </w:rPr>
              <w:t>1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3D54F" w14:textId="77777777" w:rsidR="00214D4B" w:rsidRDefault="00214D4B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Swa</w:t>
            </w:r>
            <w:r>
              <w:rPr>
                <w:rFonts w:ascii="Calibri" w:hAnsi="Calibri"/>
                <w:color w:val="1F497D"/>
                <w:sz w:val="20"/>
                <w:szCs w:val="20"/>
              </w:rPr>
              <w:t>chh</w:t>
            </w:r>
            <w:r>
              <w:rPr>
                <w:rFonts w:ascii="Calibri" w:hAnsi="Calibri"/>
                <w:color w:val="0F243E"/>
                <w:sz w:val="20"/>
                <w:szCs w:val="20"/>
              </w:rPr>
              <w:t xml:space="preserve"> TKM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9B20AC" w14:textId="77777777" w:rsidR="00214D4B" w:rsidRDefault="00214D4B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 xml:space="preserve">Create, safe, Clean and bright environment 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152C2" w14:textId="77777777" w:rsidR="00214D4B" w:rsidRDefault="00214D4B">
            <w:pPr>
              <w:jc w:val="center"/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Daily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10A203" w14:textId="77777777" w:rsidR="00214D4B" w:rsidRDefault="00214D4B">
            <w:pPr>
              <w:jc w:val="center"/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  <w:t>100%</w:t>
            </w:r>
          </w:p>
        </w:tc>
      </w:tr>
      <w:tr w:rsidR="009943FD" w14:paraId="67BBC1A0" w14:textId="77777777" w:rsidTr="009943FD">
        <w:trPr>
          <w:trHeight w:val="8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2671B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color w:val="0F243E"/>
                <w:sz w:val="16"/>
                <w:szCs w:val="16"/>
              </w:rPr>
              <w:t>2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A2C62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Compliance to Safety rules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58092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Compliance to Safety rules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23A21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Daily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4CDCB4" w14:textId="77777777" w:rsidR="009943FD" w:rsidRDefault="009943FD" w:rsidP="009943FD">
            <w:pPr>
              <w:jc w:val="center"/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  <w:t>100%</w:t>
            </w:r>
          </w:p>
        </w:tc>
      </w:tr>
      <w:tr w:rsidR="009943FD" w14:paraId="1A7F762A" w14:textId="77777777" w:rsidTr="009943FD">
        <w:trPr>
          <w:trHeight w:val="800"/>
        </w:trPr>
        <w:tc>
          <w:tcPr>
            <w:tcW w:w="5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0007F8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16"/>
                <w:szCs w:val="16"/>
              </w:rPr>
            </w:pPr>
            <w:r>
              <w:rPr>
                <w:rFonts w:ascii="Calibri" w:hAnsi="Calibri"/>
                <w:color w:val="0F243E"/>
                <w:sz w:val="16"/>
                <w:szCs w:val="16"/>
              </w:rPr>
              <w:t>3</w:t>
            </w:r>
          </w:p>
        </w:tc>
        <w:tc>
          <w:tcPr>
            <w:tcW w:w="3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E7DB4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Spot Audit</w:t>
            </w:r>
          </w:p>
        </w:tc>
        <w:tc>
          <w:tcPr>
            <w:tcW w:w="41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69163D" w14:textId="77777777" w:rsidR="009943FD" w:rsidRDefault="009943FD" w:rsidP="009943FD">
            <w:pPr>
              <w:rPr>
                <w:rFonts w:ascii="Calibri" w:hAnsi="Calibri"/>
                <w:color w:val="0F243E"/>
                <w:sz w:val="20"/>
                <w:szCs w:val="20"/>
              </w:rPr>
            </w:pP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Spot Audit will be</w:t>
            </w:r>
            <w:r w:rsidRPr="00FE46D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conducted as defined in</w:t>
            </w:r>
            <w:r w:rsidRPr="00FE46D1">
              <w:rPr>
                <w:rFonts w:ascii="Arial" w:eastAsia="Times New Roman" w:hAnsi="Arial" w:cs="Arial"/>
                <w:color w:val="000000"/>
                <w:sz w:val="20"/>
                <w:szCs w:val="20"/>
                <w:lang w:val="en-GB" w:eastAsia="en-GB"/>
              </w:rPr>
              <w:t xml:space="preserve"> </w:t>
            </w:r>
            <w:r w:rsidRPr="009943FD">
              <w:rPr>
                <w:rFonts w:ascii="Calibri" w:hAnsi="Calibri"/>
                <w:color w:val="0F243E"/>
                <w:sz w:val="20"/>
                <w:szCs w:val="20"/>
              </w:rPr>
              <w:t>Confidentiality management policy. (Asset labelling, Print Management, Clean desk, and Clear Screen)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716AD" w14:textId="77777777" w:rsidR="009943FD" w:rsidRDefault="009943FD" w:rsidP="009943FD">
            <w:pPr>
              <w:jc w:val="center"/>
              <w:rPr>
                <w:rFonts w:ascii="Calibri" w:hAnsi="Calibri"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color w:val="0F243E"/>
                <w:sz w:val="20"/>
                <w:szCs w:val="20"/>
              </w:rPr>
              <w:t>Daily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DBB18" w14:textId="77777777" w:rsidR="009943FD" w:rsidRDefault="009943FD" w:rsidP="009943FD">
            <w:pPr>
              <w:jc w:val="center"/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F243E"/>
                <w:sz w:val="20"/>
                <w:szCs w:val="20"/>
              </w:rPr>
              <w:t>100%</w:t>
            </w:r>
          </w:p>
        </w:tc>
      </w:tr>
    </w:tbl>
    <w:p w14:paraId="26E4F90F" w14:textId="77777777" w:rsidR="00C23E1F" w:rsidRDefault="00C23E1F" w:rsidP="0036669B">
      <w:pPr>
        <w:autoSpaceDE w:val="0"/>
        <w:autoSpaceDN w:val="0"/>
        <w:rPr>
          <w:rFonts w:asciiTheme="minorHAnsi" w:eastAsia="Times New Roman" w:hAnsiTheme="minorHAnsi" w:cstheme="minorHAnsi"/>
          <w:color w:val="000000"/>
          <w:sz w:val="22"/>
          <w:szCs w:val="23"/>
          <w:lang w:eastAsia="en-US"/>
        </w:rPr>
      </w:pPr>
    </w:p>
    <w:p w14:paraId="39337916" w14:textId="77777777" w:rsidR="00FE6F9D" w:rsidRPr="009943FD" w:rsidRDefault="00FE6F9D" w:rsidP="009943FD">
      <w:pPr>
        <w:pStyle w:val="Heading2"/>
        <w:numPr>
          <w:ilvl w:val="1"/>
          <w:numId w:val="14"/>
        </w:numPr>
        <w:tabs>
          <w:tab w:val="clear" w:pos="720"/>
        </w:tabs>
        <w:ind w:left="1440"/>
        <w:rPr>
          <w:rFonts w:ascii="Arial" w:hAnsi="Arial" w:cs="Arial"/>
          <w:lang w:eastAsia="en-US"/>
        </w:rPr>
      </w:pPr>
      <w:r w:rsidRPr="009943FD">
        <w:rPr>
          <w:rFonts w:ascii="Arial" w:hAnsi="Arial" w:cs="Arial"/>
          <w:lang w:eastAsia="en-US"/>
        </w:rPr>
        <w:t>Service Level Agreement</w:t>
      </w:r>
    </w:p>
    <w:p w14:paraId="02BAD7EC" w14:textId="38D1C8E1" w:rsidR="00627D99" w:rsidRDefault="00335ECF" w:rsidP="00335ECF">
      <w:pPr>
        <w:pStyle w:val="FFICReportJustified"/>
        <w:ind w:left="720"/>
        <w:rPr>
          <w:rFonts w:asciiTheme="minorHAnsi" w:hAnsiTheme="minorHAnsi"/>
          <w:lang w:eastAsia="ja-JP"/>
        </w:rPr>
      </w:pPr>
      <w:r w:rsidRPr="00335ECF">
        <w:rPr>
          <w:rFonts w:asciiTheme="minorHAnsi" w:hAnsiTheme="minorHAnsi"/>
          <w:lang w:eastAsia="ja-JP"/>
        </w:rPr>
        <w:t>Not Applicable</w:t>
      </w:r>
    </w:p>
    <w:p w14:paraId="54FA29A9" w14:textId="77777777" w:rsidR="00627D99" w:rsidRPr="006A1663" w:rsidRDefault="00627D99" w:rsidP="00627D99">
      <w:pPr>
        <w:pStyle w:val="Heading2"/>
        <w:numPr>
          <w:ilvl w:val="1"/>
          <w:numId w:val="14"/>
        </w:numPr>
        <w:tabs>
          <w:tab w:val="clear" w:pos="720"/>
          <w:tab w:val="num" w:pos="1429"/>
        </w:tabs>
        <w:ind w:left="1440"/>
        <w:rPr>
          <w:rFonts w:ascii="Arial" w:hAnsi="Arial" w:cs="Arial"/>
          <w:lang w:eastAsia="en-US"/>
        </w:rPr>
      </w:pPr>
      <w:r w:rsidRPr="006A1663">
        <w:rPr>
          <w:rFonts w:ascii="Arial" w:hAnsi="Arial" w:cs="Arial"/>
          <w:lang w:eastAsia="en-US"/>
        </w:rPr>
        <w:t>Penalty</w:t>
      </w:r>
    </w:p>
    <w:p w14:paraId="1C1D29B1" w14:textId="77777777" w:rsidR="00627D99" w:rsidRPr="006A1663" w:rsidRDefault="00627D99" w:rsidP="00627D99">
      <w:pPr>
        <w:pStyle w:val="FFICReportJustified"/>
        <w:jc w:val="both"/>
        <w:rPr>
          <w:rFonts w:ascii="Arial" w:eastAsia="MS Mincho" w:hAnsi="Arial" w:cs="Arial"/>
          <w:color w:val="auto"/>
          <w:lang w:eastAsia="ja-JP"/>
        </w:rPr>
      </w:pPr>
    </w:p>
    <w:p w14:paraId="25D527FF" w14:textId="7463518C" w:rsidR="00627D99" w:rsidRPr="006A1663" w:rsidRDefault="00627D99" w:rsidP="00627D99">
      <w:pPr>
        <w:pStyle w:val="BodyTextIndent"/>
        <w:numPr>
          <w:ilvl w:val="0"/>
          <w:numId w:val="39"/>
        </w:numPr>
        <w:tabs>
          <w:tab w:val="left" w:pos="1800"/>
        </w:tabs>
        <w:spacing w:line="300" w:lineRule="exact"/>
        <w:jc w:val="both"/>
        <w:rPr>
          <w:rFonts w:eastAsia="MS Mincho" w:cs="Arial"/>
          <w:sz w:val="22"/>
        </w:rPr>
      </w:pPr>
      <w:r w:rsidRPr="006A1663">
        <w:rPr>
          <w:rFonts w:eastAsia="MS Mincho" w:cs="Arial"/>
          <w:sz w:val="22"/>
        </w:rPr>
        <w:lastRenderedPageBreak/>
        <w:t xml:space="preserve">If </w:t>
      </w:r>
      <w:r w:rsidR="00CD5AC4">
        <w:rPr>
          <w:rFonts w:eastAsia="MS Mincho" w:cs="Arial"/>
          <w:sz w:val="22"/>
        </w:rPr>
        <w:t>ABC</w:t>
      </w:r>
      <w:r w:rsidRPr="006A1663">
        <w:rPr>
          <w:rFonts w:eastAsia="MS Mincho" w:cs="Arial"/>
          <w:sz w:val="22"/>
        </w:rPr>
        <w:t xml:space="preserve"> is unable to meet the response and resolution SLA’s set out herein, due to reasons attributable to </w:t>
      </w:r>
      <w:r w:rsidR="00CD5AC4">
        <w:rPr>
          <w:rFonts w:eastAsia="MS Mincho" w:cs="Arial"/>
          <w:sz w:val="22"/>
        </w:rPr>
        <w:t>ABC</w:t>
      </w:r>
      <w:r w:rsidRPr="006A1663">
        <w:rPr>
          <w:rFonts w:eastAsia="MS Mincho" w:cs="Arial"/>
          <w:sz w:val="22"/>
        </w:rPr>
        <w:t xml:space="preserve">, a penalty of 5% shall be deducted from the monthly service support charges. Deliverables will be measured on monthly basis. </w:t>
      </w:r>
    </w:p>
    <w:p w14:paraId="7D6C1A0E" w14:textId="77777777" w:rsidR="00627D99" w:rsidRPr="006A1663" w:rsidRDefault="00627D99" w:rsidP="00627D99">
      <w:pPr>
        <w:pStyle w:val="BodyTextIndent"/>
        <w:tabs>
          <w:tab w:val="left" w:pos="1800"/>
        </w:tabs>
        <w:spacing w:line="300" w:lineRule="exact"/>
        <w:ind w:left="2160"/>
        <w:jc w:val="both"/>
        <w:rPr>
          <w:rFonts w:eastAsia="MS Mincho" w:cs="Arial"/>
          <w:sz w:val="22"/>
        </w:rPr>
      </w:pPr>
    </w:p>
    <w:p w14:paraId="373082AC" w14:textId="4C9E7859" w:rsidR="00627D99" w:rsidRPr="006A1663" w:rsidRDefault="00627D99" w:rsidP="00627D99">
      <w:pPr>
        <w:pStyle w:val="BodyTextIndent"/>
        <w:numPr>
          <w:ilvl w:val="0"/>
          <w:numId w:val="39"/>
        </w:numPr>
        <w:tabs>
          <w:tab w:val="left" w:pos="1800"/>
        </w:tabs>
        <w:spacing w:line="300" w:lineRule="exact"/>
        <w:jc w:val="both"/>
        <w:rPr>
          <w:rFonts w:eastAsia="MS Mincho" w:cs="Arial"/>
          <w:sz w:val="22"/>
        </w:rPr>
      </w:pPr>
      <w:r w:rsidRPr="006A1663">
        <w:rPr>
          <w:rFonts w:eastAsia="MS Mincho" w:cs="Arial"/>
          <w:sz w:val="22"/>
        </w:rPr>
        <w:t xml:space="preserve">If </w:t>
      </w:r>
      <w:r w:rsidR="00CD5AC4">
        <w:rPr>
          <w:rFonts w:eastAsia="MS Mincho" w:cs="Arial"/>
          <w:sz w:val="22"/>
        </w:rPr>
        <w:t>ABC</w:t>
      </w:r>
      <w:r w:rsidRPr="006A1663">
        <w:rPr>
          <w:rFonts w:eastAsia="MS Mincho" w:cs="Arial"/>
          <w:sz w:val="22"/>
        </w:rPr>
        <w:t xml:space="preserve"> is unable to meet the Deliverable milestones and/or KPIs mentioned above, due to reasons attributable to </w:t>
      </w:r>
      <w:r w:rsidR="00CD5AC4">
        <w:rPr>
          <w:rFonts w:eastAsia="MS Mincho" w:cs="Arial"/>
          <w:sz w:val="22"/>
        </w:rPr>
        <w:t>ABC</w:t>
      </w:r>
      <w:r w:rsidRPr="006A1663">
        <w:rPr>
          <w:rFonts w:eastAsia="MS Mincho" w:cs="Arial"/>
          <w:sz w:val="22"/>
        </w:rPr>
        <w:t>, a penalty of 5% shall be deducted from the monthly service support charges. Deliverables will be measured on a monthly basis.</w:t>
      </w:r>
    </w:p>
    <w:p w14:paraId="5B11D66D" w14:textId="77777777" w:rsidR="00627D99" w:rsidRPr="006A1663" w:rsidRDefault="00627D99" w:rsidP="00627D99">
      <w:pPr>
        <w:pStyle w:val="ListParagraph"/>
        <w:rPr>
          <w:rFonts w:ascii="Arial" w:hAnsi="Arial" w:cs="Arial"/>
          <w:sz w:val="22"/>
        </w:rPr>
      </w:pPr>
    </w:p>
    <w:p w14:paraId="565BFA8C" w14:textId="77777777" w:rsidR="00627D99" w:rsidRPr="00335ECF" w:rsidRDefault="00627D99" w:rsidP="00627D99">
      <w:pPr>
        <w:pStyle w:val="FFICReportJustified"/>
        <w:ind w:left="720"/>
        <w:rPr>
          <w:rFonts w:asciiTheme="minorHAnsi" w:hAnsiTheme="minorHAnsi"/>
          <w:lang w:eastAsia="ja-JP"/>
        </w:rPr>
      </w:pPr>
      <w:r w:rsidRPr="006A1663">
        <w:rPr>
          <w:rFonts w:ascii="Arial" w:hAnsi="Arial" w:cs="Arial"/>
        </w:rPr>
        <w:t>This clause shall survive the expiry or termination of this SOW or the PO or MSA.</w:t>
      </w:r>
    </w:p>
    <w:p w14:paraId="3B000CAE" w14:textId="00B49F03" w:rsidR="00572C3B" w:rsidRPr="0053469D" w:rsidRDefault="00EE0D5E" w:rsidP="00017854">
      <w:pPr>
        <w:pStyle w:val="Heading2"/>
        <w:numPr>
          <w:ilvl w:val="1"/>
          <w:numId w:val="14"/>
        </w:numPr>
        <w:tabs>
          <w:tab w:val="clear" w:pos="720"/>
        </w:tabs>
        <w:ind w:left="1440"/>
        <w:jc w:val="both"/>
        <w:rPr>
          <w:rFonts w:asciiTheme="minorHAnsi" w:hAnsiTheme="minorHAnsi" w:cstheme="minorHAnsi"/>
          <w:color w:val="auto"/>
        </w:rPr>
      </w:pPr>
      <w:bookmarkStart w:id="13" w:name="_Toc270601430"/>
      <w:r w:rsidRPr="0053469D">
        <w:rPr>
          <w:rFonts w:ascii="Arial" w:hAnsi="Arial" w:cs="Arial"/>
          <w:lang w:eastAsia="en-US"/>
        </w:rPr>
        <w:t>Service Window</w:t>
      </w:r>
      <w:bookmarkEnd w:id="13"/>
    </w:p>
    <w:p w14:paraId="0BDC70B7" w14:textId="04FA7A53" w:rsidR="005F5CF4" w:rsidRDefault="00CD5AC4" w:rsidP="00776FDB">
      <w:pPr>
        <w:spacing w:line="360" w:lineRule="auto"/>
        <w:ind w:left="72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ABC</w:t>
      </w:r>
      <w:r w:rsidR="00B75971" w:rsidRPr="004876CC">
        <w:rPr>
          <w:rFonts w:asciiTheme="minorHAnsi" w:hAnsiTheme="minorHAnsi" w:cstheme="minorHAnsi"/>
          <w:sz w:val="22"/>
        </w:rPr>
        <w:t xml:space="preserve"> Team will provide support in General </w:t>
      </w:r>
      <w:r w:rsidR="00B75971" w:rsidRPr="00BB79EC">
        <w:rPr>
          <w:rFonts w:asciiTheme="minorHAnsi" w:hAnsiTheme="minorHAnsi" w:cstheme="minorHAnsi"/>
          <w:sz w:val="22"/>
        </w:rPr>
        <w:t>shift</w:t>
      </w:r>
      <w:r w:rsidR="005243FC" w:rsidRPr="00BB79EC">
        <w:rPr>
          <w:rFonts w:asciiTheme="minorHAnsi" w:hAnsiTheme="minorHAnsi" w:cstheme="minorHAnsi"/>
          <w:sz w:val="22"/>
        </w:rPr>
        <w:t xml:space="preserve"> (i.e. from 08:</w:t>
      </w:r>
      <w:r w:rsidR="00937051">
        <w:rPr>
          <w:rFonts w:asciiTheme="minorHAnsi" w:hAnsiTheme="minorHAnsi" w:cstheme="minorHAnsi"/>
          <w:sz w:val="22"/>
        </w:rPr>
        <w:t>30</w:t>
      </w:r>
      <w:r w:rsidR="005243FC" w:rsidRPr="00BB79EC">
        <w:rPr>
          <w:rFonts w:asciiTheme="minorHAnsi" w:hAnsiTheme="minorHAnsi" w:cstheme="minorHAnsi"/>
          <w:sz w:val="22"/>
        </w:rPr>
        <w:t xml:space="preserve"> to 17:</w:t>
      </w:r>
      <w:r w:rsidR="00937051">
        <w:rPr>
          <w:rFonts w:asciiTheme="minorHAnsi" w:hAnsiTheme="minorHAnsi" w:cstheme="minorHAnsi"/>
          <w:sz w:val="22"/>
        </w:rPr>
        <w:t>30</w:t>
      </w:r>
      <w:r w:rsidR="005243FC" w:rsidRPr="00BB79EC">
        <w:rPr>
          <w:rFonts w:asciiTheme="minorHAnsi" w:hAnsiTheme="minorHAnsi" w:cstheme="minorHAnsi"/>
          <w:sz w:val="22"/>
        </w:rPr>
        <w:t>)</w:t>
      </w:r>
      <w:r w:rsidR="00B75971" w:rsidRPr="00BB79EC">
        <w:rPr>
          <w:rFonts w:asciiTheme="minorHAnsi" w:hAnsiTheme="minorHAnsi" w:cstheme="minorHAnsi"/>
          <w:sz w:val="22"/>
        </w:rPr>
        <w:t xml:space="preserve"> </w:t>
      </w:r>
      <w:r w:rsidR="000F34C7" w:rsidRPr="004876CC">
        <w:rPr>
          <w:rFonts w:asciiTheme="minorHAnsi" w:hAnsiTheme="minorHAnsi" w:cstheme="minorHAnsi"/>
          <w:sz w:val="22"/>
        </w:rPr>
        <w:t>at TKM</w:t>
      </w:r>
      <w:r w:rsidR="007E6851" w:rsidRPr="004876CC">
        <w:rPr>
          <w:rFonts w:asciiTheme="minorHAnsi" w:hAnsiTheme="minorHAnsi" w:cstheme="minorHAnsi"/>
          <w:sz w:val="22"/>
        </w:rPr>
        <w:t>-</w:t>
      </w:r>
      <w:r w:rsidR="00937051">
        <w:rPr>
          <w:rFonts w:asciiTheme="minorHAnsi" w:hAnsiTheme="minorHAnsi" w:cstheme="minorHAnsi"/>
          <w:sz w:val="22"/>
        </w:rPr>
        <w:t>Plant#2 IS office</w:t>
      </w:r>
      <w:r w:rsidR="007E6851" w:rsidRPr="004876CC">
        <w:rPr>
          <w:rFonts w:asciiTheme="minorHAnsi" w:hAnsiTheme="minorHAnsi" w:cstheme="minorHAnsi"/>
          <w:sz w:val="22"/>
        </w:rPr>
        <w:t xml:space="preserve"> </w:t>
      </w:r>
      <w:r w:rsidR="00B75971" w:rsidRPr="004876CC">
        <w:rPr>
          <w:rFonts w:asciiTheme="minorHAnsi" w:hAnsiTheme="minorHAnsi" w:cstheme="minorHAnsi"/>
          <w:sz w:val="22"/>
        </w:rPr>
        <w:t>as per TKM working calendar.</w:t>
      </w:r>
      <w:r w:rsidR="009943FD">
        <w:rPr>
          <w:rFonts w:asciiTheme="minorHAnsi" w:hAnsiTheme="minorHAnsi" w:cstheme="minorHAnsi"/>
          <w:sz w:val="22"/>
        </w:rPr>
        <w:t xml:space="preserve"> Resource will be placed onsite at TKM </w:t>
      </w:r>
      <w:r w:rsidR="00937051">
        <w:rPr>
          <w:rFonts w:asciiTheme="minorHAnsi" w:hAnsiTheme="minorHAnsi" w:cstheme="minorHAnsi"/>
          <w:sz w:val="22"/>
        </w:rPr>
        <w:t>Bidadi</w:t>
      </w:r>
      <w:r w:rsidR="009943FD">
        <w:rPr>
          <w:rFonts w:asciiTheme="minorHAnsi" w:hAnsiTheme="minorHAnsi" w:cstheme="minorHAnsi"/>
          <w:sz w:val="22"/>
        </w:rPr>
        <w:t xml:space="preserve"> Office</w:t>
      </w:r>
      <w:bookmarkEnd w:id="0"/>
    </w:p>
    <w:sectPr w:rsidR="005F5CF4" w:rsidSect="000B7B98">
      <w:headerReference w:type="even" r:id="rId10"/>
      <w:headerReference w:type="default" r:id="rId11"/>
      <w:footerReference w:type="default" r:id="rId12"/>
      <w:headerReference w:type="first" r:id="rId13"/>
      <w:pgSz w:w="11906" w:h="16838" w:code="9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5425" w14:textId="77777777" w:rsidR="00B2086E" w:rsidRPr="001575E7" w:rsidRDefault="00B2086E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separator/>
      </w:r>
    </w:p>
  </w:endnote>
  <w:endnote w:type="continuationSeparator" w:id="0">
    <w:p w14:paraId="0B0495C8" w14:textId="77777777" w:rsidR="00B2086E" w:rsidRPr="001575E7" w:rsidRDefault="00B2086E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panose1 w:val="00000000000000000000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2159C" w14:textId="77777777" w:rsidR="00C71C2F" w:rsidRDefault="00C71C2F" w:rsidP="001575E7">
    <w:pPr>
      <w:rPr>
        <w:rFonts w:ascii="Arial Narrow" w:hAnsi="Arial Narrow"/>
        <w:sz w:val="18"/>
        <w:lang w:val="en-GB"/>
      </w:rPr>
    </w:pPr>
    <w:r w:rsidRPr="004876CC">
      <w:rPr>
        <w:rFonts w:asciiTheme="minorHAnsi" w:hAnsiTheme="minorHAnsi" w:cstheme="minorHAnsi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6642D83" wp14:editId="0C32D0C3">
              <wp:simplePos x="0" y="0"/>
              <wp:positionH relativeFrom="column">
                <wp:posOffset>3714751</wp:posOffset>
              </wp:positionH>
              <wp:positionV relativeFrom="paragraph">
                <wp:posOffset>129540</wp:posOffset>
              </wp:positionV>
              <wp:extent cx="1962150" cy="379095"/>
              <wp:effectExtent l="0" t="0" r="19050" b="2095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62150" cy="3790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8FD745B" w14:textId="77777777" w:rsidR="00C71C2F" w:rsidRPr="004876CC" w:rsidRDefault="00C71C2F" w:rsidP="001575E7">
                          <w:pPr>
                            <w:pStyle w:val="HPFooter"/>
                            <w:spacing w:line="216" w:lineRule="auto"/>
                            <w:rPr>
                              <w:rFonts w:asciiTheme="minorHAnsi" w:hAnsiTheme="minorHAnsi" w:cstheme="minorHAnsi"/>
                              <w:noProof/>
                              <w:color w:val="auto"/>
                              <w:szCs w:val="18"/>
                            </w:rPr>
                          </w:pPr>
                          <w:r w:rsidRPr="004876CC">
                            <w:rPr>
                              <w:rFonts w:asciiTheme="minorHAnsi" w:hAnsiTheme="minorHAnsi" w:cstheme="minorHAnsi"/>
                              <w:noProof/>
                              <w:color w:val="auto"/>
                              <w:szCs w:val="18"/>
                            </w:rPr>
                            <w:t>Toyota Kirloskar Motor  Confidential</w:t>
                          </w:r>
                        </w:p>
                        <w:p w14:paraId="4E658506" w14:textId="77777777" w:rsidR="00C71C2F" w:rsidRPr="004876CC" w:rsidRDefault="00C71C2F" w:rsidP="001575E7">
                          <w:pPr>
                            <w:pStyle w:val="HPFooter"/>
                            <w:spacing w:line="216" w:lineRule="auto"/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</w:pP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t xml:space="preserve">Page </w:t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fldChar w:fldCharType="begin"/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instrText xml:space="preserve"> PAGE </w:instrText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fldChar w:fldCharType="separate"/>
                          </w:r>
                          <w:r w:rsidR="00D90D2A">
                            <w:rPr>
                              <w:rFonts w:asciiTheme="minorHAnsi" w:hAnsiTheme="minorHAnsi" w:cstheme="minorHAnsi"/>
                              <w:noProof/>
                              <w:color w:val="auto"/>
                              <w:szCs w:val="18"/>
                            </w:rPr>
                            <w:t>10</w:t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fldChar w:fldCharType="end"/>
                          </w:r>
                          <w:r w:rsidRPr="004876CC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t xml:space="preserve"> of </w:t>
                          </w:r>
                          <w:r w:rsidR="00151EB9">
                            <w:rPr>
                              <w:rFonts w:asciiTheme="minorHAnsi" w:hAnsiTheme="minorHAnsi" w:cstheme="minorHAnsi"/>
                              <w:color w:val="auto"/>
                              <w:szCs w:val="18"/>
                            </w:rPr>
                            <w:t>14</w:t>
                          </w:r>
                        </w:p>
                        <w:p w14:paraId="27AD1956" w14:textId="77777777" w:rsidR="00C71C2F" w:rsidRPr="004876CC" w:rsidRDefault="00C71C2F" w:rsidP="001575E7">
                          <w:pPr>
                            <w:pStyle w:val="HPFooter"/>
                            <w:spacing w:line="216" w:lineRule="auto"/>
                            <w:rPr>
                              <w:rFonts w:asciiTheme="minorHAnsi" w:hAnsiTheme="minorHAnsi" w:cstheme="minorHAnsi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642D8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2" type="#_x0000_t202" style="position:absolute;margin-left:292.5pt;margin-top:10.2pt;width:154.5pt;height:29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">
              <v:textbox>
                <w:txbxContent>
                  <w:p w14:paraId="18FD745B" w14:textId="77777777" w:rsidR="00C71C2F" w:rsidRPr="004876CC" w:rsidRDefault="00C71C2F" w:rsidP="001575E7">
                    <w:pPr>
                      <w:pStyle w:val="HPFooter"/>
                      <w:spacing w:line="216" w:lineRule="auto"/>
                      <w:rPr>
                        <w:rFonts w:asciiTheme="minorHAnsi" w:hAnsiTheme="minorHAnsi" w:cstheme="minorHAnsi"/>
                        <w:noProof/>
                        <w:color w:val="auto"/>
                        <w:szCs w:val="18"/>
                      </w:rPr>
                    </w:pPr>
                    <w:r w:rsidRPr="004876CC">
                      <w:rPr>
                        <w:rFonts w:asciiTheme="minorHAnsi" w:hAnsiTheme="minorHAnsi" w:cstheme="minorHAnsi"/>
                        <w:noProof/>
                        <w:color w:val="auto"/>
                        <w:szCs w:val="18"/>
                      </w:rPr>
                      <w:t>Toyota Kirloskar Motor  Confidential</w:t>
                    </w:r>
                  </w:p>
                  <w:p w14:paraId="4E658506" w14:textId="77777777" w:rsidR="00C71C2F" w:rsidRPr="004876CC" w:rsidRDefault="00C71C2F" w:rsidP="001575E7">
                    <w:pPr>
                      <w:pStyle w:val="HPFooter"/>
                      <w:spacing w:line="216" w:lineRule="auto"/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</w:pP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t xml:space="preserve">Page </w:t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fldChar w:fldCharType="begin"/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instrText xml:space="preserve"> PAGE </w:instrText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fldChar w:fldCharType="separate"/>
                    </w:r>
                    <w:r w:rsidR="00D90D2A">
                      <w:rPr>
                        <w:rFonts w:asciiTheme="minorHAnsi" w:hAnsiTheme="minorHAnsi" w:cstheme="minorHAnsi"/>
                        <w:noProof/>
                        <w:color w:val="auto"/>
                        <w:szCs w:val="18"/>
                      </w:rPr>
                      <w:t>10</w:t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fldChar w:fldCharType="end"/>
                    </w:r>
                    <w:r w:rsidRPr="004876CC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t xml:space="preserve"> of </w:t>
                    </w:r>
                    <w:r w:rsidR="00151EB9">
                      <w:rPr>
                        <w:rFonts w:asciiTheme="minorHAnsi" w:hAnsiTheme="minorHAnsi" w:cstheme="minorHAnsi"/>
                        <w:color w:val="auto"/>
                        <w:szCs w:val="18"/>
                      </w:rPr>
                      <w:t>14</w:t>
                    </w:r>
                  </w:p>
                  <w:p w14:paraId="27AD1956" w14:textId="77777777" w:rsidR="00C71C2F" w:rsidRPr="004876CC" w:rsidRDefault="00C71C2F" w:rsidP="001575E7">
                    <w:pPr>
                      <w:pStyle w:val="HPFooter"/>
                      <w:spacing w:line="216" w:lineRule="auto"/>
                      <w:rPr>
                        <w:rFonts w:asciiTheme="minorHAnsi" w:hAnsiTheme="minorHAnsi" w:cstheme="minorHAnsi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 Narrow" w:hAnsi="Arial Narrow"/>
        <w:noProof/>
        <w:sz w:val="18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47F77F9" wp14:editId="792A4898">
              <wp:simplePos x="0" y="0"/>
              <wp:positionH relativeFrom="column">
                <wp:posOffset>361950</wp:posOffset>
              </wp:positionH>
              <wp:positionV relativeFrom="paragraph">
                <wp:posOffset>73660</wp:posOffset>
              </wp:positionV>
              <wp:extent cx="2771775" cy="440055"/>
              <wp:effectExtent l="0" t="0" r="28575" b="17145"/>
              <wp:wrapNone/>
              <wp:docPr id="7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71775" cy="440055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613DE021" id="AutoShape 4" o:spid="_x0000_s1026" style="position:absolute;margin-left:28.5pt;margin-top:5.8pt;width:218.25pt;height:3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" filled="f"/>
          </w:pict>
        </mc:Fallback>
      </mc:AlternateContent>
    </w:r>
  </w:p>
  <w:p w14:paraId="44E3DB96" w14:textId="3A722242" w:rsidR="00C71C2F" w:rsidRPr="002E034F" w:rsidRDefault="00C71C2F" w:rsidP="004E3094">
    <w:pPr>
      <w:ind w:firstLine="720"/>
      <w:rPr>
        <w:rFonts w:asciiTheme="minorHAnsi" w:hAnsiTheme="minorHAnsi" w:cstheme="minorHAnsi"/>
        <w:sz w:val="18"/>
        <w:lang w:val="en-GB"/>
      </w:rPr>
    </w:pPr>
    <w:r w:rsidRPr="004876CC">
      <w:rPr>
        <w:rFonts w:asciiTheme="minorHAnsi" w:hAnsiTheme="minorHAnsi" w:cstheme="minorHAnsi"/>
        <w:sz w:val="18"/>
        <w:lang w:val="en-GB"/>
      </w:rPr>
      <w:t>Scope of Work</w:t>
    </w:r>
    <w:r w:rsidR="00941A0B">
      <w:rPr>
        <w:rFonts w:asciiTheme="minorHAnsi" w:hAnsiTheme="minorHAnsi" w:cstheme="minorHAnsi"/>
        <w:sz w:val="18"/>
        <w:lang w:val="en-GB"/>
      </w:rPr>
      <w:t xml:space="preserve"> for </w:t>
    </w:r>
    <w:r w:rsidR="00DB510A">
      <w:rPr>
        <w:rFonts w:asciiTheme="minorHAnsi" w:hAnsiTheme="minorHAnsi" w:cstheme="minorHAnsi"/>
        <w:sz w:val="18"/>
        <w:lang w:val="en-GB"/>
      </w:rPr>
      <w:t>DX activities in SDD</w:t>
    </w:r>
    <w:r w:rsidR="00AA3013">
      <w:rPr>
        <w:rFonts w:asciiTheme="minorHAnsi" w:hAnsiTheme="minorHAnsi" w:cstheme="minorHAnsi"/>
        <w:sz w:val="18"/>
        <w:lang w:val="en-GB"/>
      </w:rPr>
      <w:t>2</w:t>
    </w:r>
    <w:r w:rsidR="00DB510A">
      <w:rPr>
        <w:rFonts w:asciiTheme="minorHAnsi" w:hAnsiTheme="minorHAnsi" w:cstheme="minorHAnsi"/>
        <w:sz w:val="18"/>
        <w:lang w:val="en-GB"/>
      </w:rPr>
      <w:t>-</w:t>
    </w:r>
    <w:r w:rsidR="00AA3013">
      <w:rPr>
        <w:rFonts w:asciiTheme="minorHAnsi" w:hAnsiTheme="minorHAnsi" w:cstheme="minorHAnsi"/>
        <w:sz w:val="18"/>
        <w:lang w:val="en-GB"/>
      </w:rPr>
      <w:t>S&amp;M</w:t>
    </w:r>
    <w:r w:rsidR="00DB510A">
      <w:rPr>
        <w:rFonts w:asciiTheme="minorHAnsi" w:hAnsiTheme="minorHAnsi" w:cstheme="minorHAnsi"/>
        <w:sz w:val="18"/>
        <w:lang w:val="en-GB"/>
      </w:rPr>
      <w:t xml:space="preserve"> Area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3C2F8" w14:textId="77777777" w:rsidR="00B2086E" w:rsidRPr="001575E7" w:rsidRDefault="00B2086E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separator/>
      </w:r>
    </w:p>
  </w:footnote>
  <w:footnote w:type="continuationSeparator" w:id="0">
    <w:p w14:paraId="48B9ED61" w14:textId="77777777" w:rsidR="00B2086E" w:rsidRPr="001575E7" w:rsidRDefault="00B2086E" w:rsidP="001575E7">
      <w:pPr>
        <w:pStyle w:val="Heading1"/>
        <w:spacing w:after="0"/>
        <w:rPr>
          <w:rFonts w:eastAsia="MS Mincho"/>
          <w:b w:val="0"/>
          <w:bCs w:val="0"/>
          <w:color w:val="auto"/>
          <w:kern w:val="0"/>
          <w:sz w:val="24"/>
          <w:szCs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B5D5" w14:textId="29F27873" w:rsidR="00CD5AC4" w:rsidRDefault="00CD5A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03A7C5" wp14:editId="381D5C2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9270" cy="345440"/>
              <wp:effectExtent l="0" t="0" r="5080" b="16510"/>
              <wp:wrapNone/>
              <wp:docPr id="111040600" name="Text Box 38" descr="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DC9FDE" w14:textId="21EDFFE9" w:rsidR="00CD5AC4" w:rsidRPr="00CD5AC4" w:rsidRDefault="00CD5AC4" w:rsidP="00CD5A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D5AC4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3A7C5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60" type="#_x0000_t202" alt="Protected" style="position:absolute;margin-left:0;margin-top:0;width:40.1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" filled="f" stroked="f">
              <v:textbox style="mso-fit-shape-to-text:t" inset="0,15pt,0,0">
                <w:txbxContent>
                  <w:p w14:paraId="63DC9FDE" w14:textId="21EDFFE9" w:rsidR="00CD5AC4" w:rsidRPr="00CD5AC4" w:rsidRDefault="00CD5AC4" w:rsidP="00CD5AC4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CD5AC4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EF6B3" w14:textId="25B07DF5" w:rsidR="00CD5AC4" w:rsidRDefault="00CD5A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EDCEFB9" wp14:editId="24A746B1">
              <wp:simplePos x="62865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09270" cy="345440"/>
              <wp:effectExtent l="0" t="0" r="5080" b="16510"/>
              <wp:wrapNone/>
              <wp:docPr id="832146220" name="Text Box 39" descr="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7B7164" w14:textId="71B9E6FC" w:rsidR="00CD5AC4" w:rsidRPr="00CD5AC4" w:rsidRDefault="00CD5AC4" w:rsidP="00CD5A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D5AC4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CEFB9" id="_x0000_t202" coordsize="21600,21600" o:spt="202" path="m,l,21600r21600,l21600,xe">
              <v:stroke joinstyle="miter"/>
              <v:path gradientshapeok="t" o:connecttype="rect"/>
            </v:shapetype>
            <v:shape id="Text Box 39" o:spid="_x0000_s1061" type="#_x0000_t202" alt="Protected" style="position:absolute;margin-left:0;margin-top:0;width:40.1pt;height:27.2pt;z-index:25166131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" filled="f" stroked="f">
              <v:textbox style="mso-fit-shape-to-text:t" inset="0,15pt,0,0">
                <w:txbxContent>
                  <w:p w14:paraId="437B7164" w14:textId="71B9E6FC" w:rsidR="00CD5AC4" w:rsidRPr="00CD5AC4" w:rsidRDefault="00CD5AC4" w:rsidP="00CD5AC4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CD5AC4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ED806" w14:textId="269CDF95" w:rsidR="00CD5AC4" w:rsidRDefault="00CD5AC4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3A116C" wp14:editId="5F2F690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9270" cy="345440"/>
              <wp:effectExtent l="0" t="0" r="5080" b="16510"/>
              <wp:wrapNone/>
              <wp:docPr id="322792411" name="Text Box 37" descr="Prote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2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7CEAF2" w14:textId="774E4CB5" w:rsidR="00CD5AC4" w:rsidRPr="00CD5AC4" w:rsidRDefault="00CD5AC4" w:rsidP="00CD5AC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CD5AC4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20"/>
                              <w:szCs w:val="20"/>
                            </w:rPr>
                            <w:t>Protected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3A116C" id="_x0000_t202" coordsize="21600,21600" o:spt="202" path="m,l,21600r21600,l21600,xe">
              <v:stroke joinstyle="miter"/>
              <v:path gradientshapeok="t" o:connecttype="rect"/>
            </v:shapetype>
            <v:shape id="Text Box 37" o:spid="_x0000_s1063" type="#_x0000_t202" alt="Protected" style="position:absolute;margin-left:0;margin-top:0;width:40.1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" filled="f" stroked="f">
              <v:textbox style="mso-fit-shape-to-text:t" inset="0,15pt,0,0">
                <w:txbxContent>
                  <w:p w14:paraId="747CEAF2" w14:textId="774E4CB5" w:rsidR="00CD5AC4" w:rsidRPr="00CD5AC4" w:rsidRDefault="00CD5AC4" w:rsidP="00CD5AC4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</w:pPr>
                    <w:r w:rsidRPr="00CD5AC4">
                      <w:rPr>
                        <w:rFonts w:ascii="Calibri" w:eastAsia="Calibri" w:hAnsi="Calibri" w:cs="Calibri"/>
                        <w:noProof/>
                        <w:color w:val="0000FF"/>
                        <w:sz w:val="20"/>
                        <w:szCs w:val="20"/>
                      </w:rPr>
                      <w:t>Protected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3283"/>
    <w:multiLevelType w:val="hybridMultilevel"/>
    <w:tmpl w:val="D26866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60953"/>
    <w:multiLevelType w:val="hybridMultilevel"/>
    <w:tmpl w:val="FBA80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466C1"/>
    <w:multiLevelType w:val="multilevel"/>
    <w:tmpl w:val="B0D8BBC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9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40" w:hanging="2160"/>
      </w:pPr>
      <w:rPr>
        <w:rFonts w:hint="default"/>
      </w:rPr>
    </w:lvl>
  </w:abstractNum>
  <w:abstractNum w:abstractNumId="3" w15:restartNumberingAfterBreak="0">
    <w:nsid w:val="045A22E6"/>
    <w:multiLevelType w:val="hybridMultilevel"/>
    <w:tmpl w:val="EEC48A2A"/>
    <w:lvl w:ilvl="0" w:tplc="96A499B4">
      <w:start w:val="3"/>
      <w:numFmt w:val="decimal"/>
      <w:lvlText w:val="%1.0"/>
      <w:lvlJc w:val="left"/>
      <w:pPr>
        <w:ind w:left="27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D58DD"/>
    <w:multiLevelType w:val="hybridMultilevel"/>
    <w:tmpl w:val="E1286FF8"/>
    <w:lvl w:ilvl="0" w:tplc="04090017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" w15:restartNumberingAfterBreak="0">
    <w:nsid w:val="11517B27"/>
    <w:multiLevelType w:val="multilevel"/>
    <w:tmpl w:val="DF58B982"/>
    <w:lvl w:ilvl="0">
      <w:start w:val="1"/>
      <w:numFmt w:val="decimal"/>
      <w:lvlText w:val="4.7.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6" w15:restartNumberingAfterBreak="0">
    <w:nsid w:val="121277E3"/>
    <w:multiLevelType w:val="hybridMultilevel"/>
    <w:tmpl w:val="780E27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0F641B"/>
    <w:multiLevelType w:val="multilevel"/>
    <w:tmpl w:val="395AB2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5CF67A3"/>
    <w:multiLevelType w:val="hybridMultilevel"/>
    <w:tmpl w:val="543ABAE4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9" w15:restartNumberingAfterBreak="0">
    <w:nsid w:val="1A027F58"/>
    <w:multiLevelType w:val="hybridMultilevel"/>
    <w:tmpl w:val="3800AC90"/>
    <w:lvl w:ilvl="0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B8326B1"/>
    <w:multiLevelType w:val="hybridMultilevel"/>
    <w:tmpl w:val="416AD50C"/>
    <w:lvl w:ilvl="0" w:tplc="5C8CF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F63CE"/>
    <w:multiLevelType w:val="hybridMultilevel"/>
    <w:tmpl w:val="E1286FF8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23273EE4"/>
    <w:multiLevelType w:val="hybridMultilevel"/>
    <w:tmpl w:val="F718D6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2E1538"/>
    <w:multiLevelType w:val="hybridMultilevel"/>
    <w:tmpl w:val="7D86156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88360A5"/>
    <w:multiLevelType w:val="multilevel"/>
    <w:tmpl w:val="2ADED024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cs="Times New Roman" w:hint="default"/>
      </w:rPr>
    </w:lvl>
    <w:lvl w:ilvl="1">
      <w:start w:val="1"/>
      <w:numFmt w:val="decimal"/>
      <w:lvlText w:val="2.%2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cs="Times New Roman" w:hint="default"/>
      </w:rPr>
    </w:lvl>
  </w:abstractNum>
  <w:abstractNum w:abstractNumId="15" w15:restartNumberingAfterBreak="0">
    <w:nsid w:val="2C3F1B67"/>
    <w:multiLevelType w:val="hybridMultilevel"/>
    <w:tmpl w:val="F7E4AFC2"/>
    <w:lvl w:ilvl="0" w:tplc="04090017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6" w15:restartNumberingAfterBreak="0">
    <w:nsid w:val="2E9961C1"/>
    <w:multiLevelType w:val="multilevel"/>
    <w:tmpl w:val="250E0CA4"/>
    <w:lvl w:ilvl="0">
      <w:start w:val="1"/>
      <w:numFmt w:val="decimal"/>
      <w:lvlText w:val="4.7.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17" w15:restartNumberingAfterBreak="0">
    <w:nsid w:val="2F4E083E"/>
    <w:multiLevelType w:val="hybridMultilevel"/>
    <w:tmpl w:val="A1FCE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44503"/>
    <w:multiLevelType w:val="hybridMultilevel"/>
    <w:tmpl w:val="4E800EEE"/>
    <w:lvl w:ilvl="0" w:tplc="111221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9" w15:restartNumberingAfterBreak="0">
    <w:nsid w:val="30A30779"/>
    <w:multiLevelType w:val="hybridMultilevel"/>
    <w:tmpl w:val="3A58C2DC"/>
    <w:lvl w:ilvl="0" w:tplc="14D0F0E0">
      <w:start w:val="2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2941BC9"/>
    <w:multiLevelType w:val="hybridMultilevel"/>
    <w:tmpl w:val="FBA80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24E43"/>
    <w:multiLevelType w:val="hybridMultilevel"/>
    <w:tmpl w:val="F802F19A"/>
    <w:lvl w:ilvl="0" w:tplc="85A47402">
      <w:start w:val="1"/>
      <w:numFmt w:val="decimal"/>
      <w:lvlText w:val="4.8.%1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30F23"/>
    <w:multiLevelType w:val="hybridMultilevel"/>
    <w:tmpl w:val="D58E4CB4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3739504E"/>
    <w:multiLevelType w:val="hybridMultilevel"/>
    <w:tmpl w:val="30EA07AE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38886C5F"/>
    <w:multiLevelType w:val="multilevel"/>
    <w:tmpl w:val="13201B1C"/>
    <w:lvl w:ilvl="0">
      <w:start w:val="1"/>
      <w:numFmt w:val="bullet"/>
      <w:lvlText w:val=""/>
      <w:lvlJc w:val="left"/>
      <w:pPr>
        <w:tabs>
          <w:tab w:val="num" w:pos="1740"/>
        </w:tabs>
        <w:ind w:left="1740" w:hanging="510"/>
      </w:pPr>
      <w:rPr>
        <w:rFonts w:ascii="Symbol" w:hAnsi="Symbol" w:hint="default"/>
      </w:rPr>
    </w:lvl>
    <w:lvl w:ilvl="1">
      <w:start w:val="1"/>
      <w:numFmt w:val="decimal"/>
      <w:lvlText w:val="3.%2"/>
      <w:lvlJc w:val="left"/>
      <w:pPr>
        <w:tabs>
          <w:tab w:val="num" w:pos="1950"/>
        </w:tabs>
        <w:ind w:left="195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2310"/>
        </w:tabs>
        <w:ind w:left="231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70"/>
        </w:tabs>
        <w:ind w:left="267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30"/>
        </w:tabs>
        <w:ind w:left="303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90"/>
        </w:tabs>
        <w:ind w:left="339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50"/>
        </w:tabs>
        <w:ind w:left="375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10"/>
        </w:tabs>
        <w:ind w:left="411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70"/>
        </w:tabs>
        <w:ind w:left="4470" w:hanging="3240"/>
      </w:pPr>
      <w:rPr>
        <w:rFonts w:hint="default"/>
      </w:rPr>
    </w:lvl>
  </w:abstractNum>
  <w:abstractNum w:abstractNumId="25" w15:restartNumberingAfterBreak="0">
    <w:nsid w:val="38FF5722"/>
    <w:multiLevelType w:val="multilevel"/>
    <w:tmpl w:val="71EC0988"/>
    <w:lvl w:ilvl="0">
      <w:start w:val="1"/>
      <w:numFmt w:val="decimal"/>
      <w:isLgl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32"/>
        <w:szCs w:val="32"/>
      </w:rPr>
    </w:lvl>
    <w:lvl w:ilvl="1">
      <w:start w:val="1"/>
      <w:numFmt w:val="decimal"/>
      <w:isLgl/>
      <w:lvlText w:val="5.%2"/>
      <w:lvlJc w:val="left"/>
      <w:pPr>
        <w:tabs>
          <w:tab w:val="num" w:pos="576"/>
        </w:tabs>
        <w:ind w:left="576" w:hanging="576"/>
      </w:pPr>
      <w:rPr>
        <w:rFonts w:ascii="Verdana" w:hAnsi="Verdana" w:cs="Arial" w:hint="default"/>
        <w:b/>
        <w:i w:val="0"/>
        <w:sz w:val="28"/>
        <w:szCs w:val="28"/>
      </w:rPr>
    </w:lvl>
    <w:lvl w:ilvl="2">
      <w:start w:val="1"/>
      <w:numFmt w:val="decimal"/>
      <w:lvlRestart w:val="1"/>
      <w:isLgl/>
      <w:lvlText w:val="2.5.%3"/>
      <w:lvlJc w:val="left"/>
      <w:pPr>
        <w:tabs>
          <w:tab w:val="num" w:pos="432"/>
        </w:tabs>
        <w:ind w:left="1440" w:hanging="900"/>
      </w:pPr>
      <w:rPr>
        <w:rFonts w:ascii="Verdana" w:hAnsi="Verdana" w:hint="default"/>
        <w:b/>
        <w:i w:val="0"/>
        <w:sz w:val="20"/>
        <w:szCs w:val="20"/>
      </w:rPr>
    </w:lvl>
    <w:lvl w:ilvl="3">
      <w:start w:val="1"/>
      <w:numFmt w:val="decimal"/>
      <w:suff w:val="space"/>
      <w:lvlText w:val="%1%2.%3.%4"/>
      <w:lvlJc w:val="left"/>
      <w:pPr>
        <w:ind w:left="864" w:hanging="864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%2.%3.%4.%5"/>
      <w:lvlJc w:val="left"/>
      <w:pPr>
        <w:tabs>
          <w:tab w:val="num" w:pos="1080"/>
        </w:tabs>
        <w:ind w:left="1008" w:hanging="1008"/>
      </w:pPr>
      <w:rPr>
        <w:rFonts w:ascii="Arial" w:hAnsi="Arial" w:hint="default"/>
        <w:b w:val="0"/>
        <w:i w:val="0"/>
        <w:sz w:val="24"/>
      </w:rPr>
    </w:lvl>
    <w:lvl w:ilvl="5">
      <w:start w:val="1"/>
      <w:numFmt w:val="decimal"/>
      <w:lvlText w:val="%1%2.%3.%4.%5.%6"/>
      <w:lvlJc w:val="left"/>
      <w:pPr>
        <w:tabs>
          <w:tab w:val="num" w:pos="1440"/>
        </w:tabs>
        <w:ind w:left="1152" w:hanging="1152"/>
      </w:pPr>
      <w:rPr>
        <w:rFonts w:ascii="Arial" w:hAnsi="Arial" w:hint="default"/>
        <w:b w:val="0"/>
        <w:i/>
        <w:sz w:val="24"/>
      </w:rPr>
    </w:lvl>
    <w:lvl w:ilvl="6">
      <w:start w:val="1"/>
      <w:numFmt w:val="decimal"/>
      <w:lvlText w:val="%1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6" w15:restartNumberingAfterBreak="0">
    <w:nsid w:val="423657A6"/>
    <w:multiLevelType w:val="hybridMultilevel"/>
    <w:tmpl w:val="AB1E460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714048A"/>
    <w:multiLevelType w:val="hybridMultilevel"/>
    <w:tmpl w:val="AB1E460C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75B3437"/>
    <w:multiLevelType w:val="multilevel"/>
    <w:tmpl w:val="C5B8D0EC"/>
    <w:lvl w:ilvl="0">
      <w:start w:val="9"/>
      <w:numFmt w:val="bullet"/>
      <w:lvlText w:val=""/>
      <w:lvlJc w:val="left"/>
      <w:pPr>
        <w:tabs>
          <w:tab w:val="num" w:pos="510"/>
        </w:tabs>
        <w:ind w:left="510" w:hanging="510"/>
      </w:pPr>
      <w:rPr>
        <w:rFonts w:ascii="Symbol" w:hAnsi="Symbol" w:hint="default"/>
      </w:rPr>
    </w:lvl>
    <w:lvl w:ilvl="1">
      <w:start w:val="1"/>
      <w:numFmt w:val="decimal"/>
      <w:lvlText w:val="2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29" w15:restartNumberingAfterBreak="0">
    <w:nsid w:val="47AE120A"/>
    <w:multiLevelType w:val="multilevel"/>
    <w:tmpl w:val="387EC11C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0" w15:restartNumberingAfterBreak="0">
    <w:nsid w:val="490E5C04"/>
    <w:multiLevelType w:val="multilevel"/>
    <w:tmpl w:val="9B3023A0"/>
    <w:lvl w:ilvl="0">
      <w:start w:val="9"/>
      <w:numFmt w:val="bullet"/>
      <w:lvlText w:val=""/>
      <w:lvlJc w:val="left"/>
      <w:pPr>
        <w:tabs>
          <w:tab w:val="num" w:pos="510"/>
        </w:tabs>
        <w:ind w:left="510" w:hanging="51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108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1" w15:restartNumberingAfterBreak="0">
    <w:nsid w:val="49EB0173"/>
    <w:multiLevelType w:val="hybridMultilevel"/>
    <w:tmpl w:val="AB1E460C"/>
    <w:lvl w:ilvl="0" w:tplc="04090017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2" w15:restartNumberingAfterBreak="0">
    <w:nsid w:val="4C523099"/>
    <w:multiLevelType w:val="multilevel"/>
    <w:tmpl w:val="E2127738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3" w15:restartNumberingAfterBreak="0">
    <w:nsid w:val="52EA1B6F"/>
    <w:multiLevelType w:val="multilevel"/>
    <w:tmpl w:val="7542CB48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B1A3BE8"/>
    <w:multiLevelType w:val="hybridMultilevel"/>
    <w:tmpl w:val="2C147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4E021B"/>
    <w:multiLevelType w:val="hybridMultilevel"/>
    <w:tmpl w:val="52EA3CF6"/>
    <w:lvl w:ilvl="0" w:tplc="04090017">
      <w:start w:val="1"/>
      <w:numFmt w:val="lowerLetter"/>
      <w:lvlText w:val="%1)"/>
      <w:lvlJc w:val="left"/>
      <w:pPr>
        <w:tabs>
          <w:tab w:val="num" w:pos="2937"/>
        </w:tabs>
        <w:ind w:left="2937" w:hanging="360"/>
      </w:pPr>
    </w:lvl>
    <w:lvl w:ilvl="1" w:tplc="04090005">
      <w:start w:val="1"/>
      <w:numFmt w:val="bullet"/>
      <w:lvlText w:val=""/>
      <w:lvlJc w:val="left"/>
      <w:pPr>
        <w:tabs>
          <w:tab w:val="num" w:pos="3657"/>
        </w:tabs>
        <w:ind w:left="3657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377"/>
        </w:tabs>
        <w:ind w:left="437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97"/>
        </w:tabs>
        <w:ind w:left="50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817"/>
        </w:tabs>
        <w:ind w:left="58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537"/>
        </w:tabs>
        <w:ind w:left="65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57"/>
        </w:tabs>
        <w:ind w:left="72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77"/>
        </w:tabs>
        <w:ind w:left="79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97"/>
        </w:tabs>
        <w:ind w:left="8697" w:hanging="180"/>
      </w:pPr>
    </w:lvl>
  </w:abstractNum>
  <w:abstractNum w:abstractNumId="36" w15:restartNumberingAfterBreak="0">
    <w:nsid w:val="634C1ACC"/>
    <w:multiLevelType w:val="hybridMultilevel"/>
    <w:tmpl w:val="2AE86E22"/>
    <w:lvl w:ilvl="0" w:tplc="04090017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37" w15:restartNumberingAfterBreak="0">
    <w:nsid w:val="657C0E9E"/>
    <w:multiLevelType w:val="multilevel"/>
    <w:tmpl w:val="94FE3976"/>
    <w:lvl w:ilvl="0">
      <w:start w:val="6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8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  <w:rPr>
        <w:rFonts w:hint="default"/>
      </w:rPr>
    </w:lvl>
  </w:abstractNum>
  <w:abstractNum w:abstractNumId="38" w15:restartNumberingAfterBreak="0">
    <w:nsid w:val="7A5D0D3D"/>
    <w:multiLevelType w:val="hybridMultilevel"/>
    <w:tmpl w:val="3640BF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7172E7"/>
    <w:multiLevelType w:val="multilevel"/>
    <w:tmpl w:val="75EE9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0" w15:restartNumberingAfterBreak="0">
    <w:nsid w:val="7BA122BE"/>
    <w:multiLevelType w:val="hybridMultilevel"/>
    <w:tmpl w:val="9E62A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724422">
    <w:abstractNumId w:val="19"/>
  </w:num>
  <w:num w:numId="2" w16cid:durableId="1376929949">
    <w:abstractNumId w:val="4"/>
  </w:num>
  <w:num w:numId="3" w16cid:durableId="1687899395">
    <w:abstractNumId w:val="31"/>
  </w:num>
  <w:num w:numId="4" w16cid:durableId="191040387">
    <w:abstractNumId w:val="15"/>
  </w:num>
  <w:num w:numId="5" w16cid:durableId="726688670">
    <w:abstractNumId w:val="35"/>
  </w:num>
  <w:num w:numId="6" w16cid:durableId="953364007">
    <w:abstractNumId w:val="16"/>
  </w:num>
  <w:num w:numId="7" w16cid:durableId="1735196924">
    <w:abstractNumId w:val="25"/>
  </w:num>
  <w:num w:numId="8" w16cid:durableId="1397047349">
    <w:abstractNumId w:val="11"/>
  </w:num>
  <w:num w:numId="9" w16cid:durableId="1710059814">
    <w:abstractNumId w:val="21"/>
  </w:num>
  <w:num w:numId="10" w16cid:durableId="1297876224">
    <w:abstractNumId w:val="32"/>
  </w:num>
  <w:num w:numId="11" w16cid:durableId="259803437">
    <w:abstractNumId w:val="24"/>
  </w:num>
  <w:num w:numId="12" w16cid:durableId="456802492">
    <w:abstractNumId w:val="37"/>
  </w:num>
  <w:num w:numId="13" w16cid:durableId="100076039">
    <w:abstractNumId w:val="5"/>
  </w:num>
  <w:num w:numId="14" w16cid:durableId="1515454720">
    <w:abstractNumId w:val="28"/>
  </w:num>
  <w:num w:numId="15" w16cid:durableId="1944723168">
    <w:abstractNumId w:val="3"/>
  </w:num>
  <w:num w:numId="16" w16cid:durableId="1774278164">
    <w:abstractNumId w:val="2"/>
  </w:num>
  <w:num w:numId="17" w16cid:durableId="1838417087">
    <w:abstractNumId w:val="14"/>
  </w:num>
  <w:num w:numId="18" w16cid:durableId="47192697">
    <w:abstractNumId w:val="38"/>
  </w:num>
  <w:num w:numId="19" w16cid:durableId="221520807">
    <w:abstractNumId w:val="6"/>
  </w:num>
  <w:num w:numId="20" w16cid:durableId="2146658009">
    <w:abstractNumId w:val="13"/>
  </w:num>
  <w:num w:numId="21" w16cid:durableId="664748432">
    <w:abstractNumId w:val="12"/>
  </w:num>
  <w:num w:numId="22" w16cid:durableId="1694189531">
    <w:abstractNumId w:val="30"/>
  </w:num>
  <w:num w:numId="23" w16cid:durableId="1568567651">
    <w:abstractNumId w:val="18"/>
  </w:num>
  <w:num w:numId="24" w16cid:durableId="1282808800">
    <w:abstractNumId w:val="33"/>
  </w:num>
  <w:num w:numId="25" w16cid:durableId="1291009826">
    <w:abstractNumId w:val="17"/>
  </w:num>
  <w:num w:numId="26" w16cid:durableId="1170095694">
    <w:abstractNumId w:val="22"/>
  </w:num>
  <w:num w:numId="27" w16cid:durableId="443890931">
    <w:abstractNumId w:val="23"/>
  </w:num>
  <w:num w:numId="28" w16cid:durableId="1487550015">
    <w:abstractNumId w:val="9"/>
  </w:num>
  <w:num w:numId="29" w16cid:durableId="1793599150">
    <w:abstractNumId w:val="36"/>
  </w:num>
  <w:num w:numId="30" w16cid:durableId="1377047826">
    <w:abstractNumId w:val="29"/>
  </w:num>
  <w:num w:numId="31" w16cid:durableId="1730182553">
    <w:abstractNumId w:val="8"/>
  </w:num>
  <w:num w:numId="32" w16cid:durableId="1326713241">
    <w:abstractNumId w:val="20"/>
  </w:num>
  <w:num w:numId="33" w16cid:durableId="1409185283">
    <w:abstractNumId w:val="40"/>
  </w:num>
  <w:num w:numId="34" w16cid:durableId="626355592">
    <w:abstractNumId w:val="1"/>
  </w:num>
  <w:num w:numId="35" w16cid:durableId="1699695395">
    <w:abstractNumId w:val="10"/>
  </w:num>
  <w:num w:numId="36" w16cid:durableId="1342657728">
    <w:abstractNumId w:val="7"/>
  </w:num>
  <w:num w:numId="37" w16cid:durableId="962538340">
    <w:abstractNumId w:val="34"/>
  </w:num>
  <w:num w:numId="38" w16cid:durableId="1872843671">
    <w:abstractNumId w:val="39"/>
  </w:num>
  <w:num w:numId="39" w16cid:durableId="784812362">
    <w:abstractNumId w:val="26"/>
  </w:num>
  <w:num w:numId="40" w16cid:durableId="449206794">
    <w:abstractNumId w:val="27"/>
  </w:num>
  <w:num w:numId="41" w16cid:durableId="1257834088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n-IN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IN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IN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62"/>
    <w:rsid w:val="0000038B"/>
    <w:rsid w:val="00002044"/>
    <w:rsid w:val="0000418D"/>
    <w:rsid w:val="0000438A"/>
    <w:rsid w:val="00005583"/>
    <w:rsid w:val="00010594"/>
    <w:rsid w:val="000137FA"/>
    <w:rsid w:val="00014DD8"/>
    <w:rsid w:val="000154AB"/>
    <w:rsid w:val="0001612A"/>
    <w:rsid w:val="00017ACC"/>
    <w:rsid w:val="00020667"/>
    <w:rsid w:val="00021C95"/>
    <w:rsid w:val="0002240A"/>
    <w:rsid w:val="000239EF"/>
    <w:rsid w:val="000272A0"/>
    <w:rsid w:val="000275D2"/>
    <w:rsid w:val="00030FE6"/>
    <w:rsid w:val="000323D9"/>
    <w:rsid w:val="000327C7"/>
    <w:rsid w:val="00032FE6"/>
    <w:rsid w:val="00033351"/>
    <w:rsid w:val="00036745"/>
    <w:rsid w:val="00036959"/>
    <w:rsid w:val="00040479"/>
    <w:rsid w:val="0004140D"/>
    <w:rsid w:val="000431AF"/>
    <w:rsid w:val="00047BB2"/>
    <w:rsid w:val="00050881"/>
    <w:rsid w:val="00053B39"/>
    <w:rsid w:val="00060BA3"/>
    <w:rsid w:val="00060DAC"/>
    <w:rsid w:val="0006547A"/>
    <w:rsid w:val="00065B36"/>
    <w:rsid w:val="00066F1A"/>
    <w:rsid w:val="00067176"/>
    <w:rsid w:val="000718B4"/>
    <w:rsid w:val="000727CF"/>
    <w:rsid w:val="00073002"/>
    <w:rsid w:val="00073EC9"/>
    <w:rsid w:val="000741B5"/>
    <w:rsid w:val="00076D6A"/>
    <w:rsid w:val="000810E7"/>
    <w:rsid w:val="00081D9B"/>
    <w:rsid w:val="00082B96"/>
    <w:rsid w:val="00082FA4"/>
    <w:rsid w:val="00087345"/>
    <w:rsid w:val="00090502"/>
    <w:rsid w:val="00095550"/>
    <w:rsid w:val="000A068F"/>
    <w:rsid w:val="000A0A7A"/>
    <w:rsid w:val="000A1687"/>
    <w:rsid w:val="000A173B"/>
    <w:rsid w:val="000A1887"/>
    <w:rsid w:val="000A1AB5"/>
    <w:rsid w:val="000A49BF"/>
    <w:rsid w:val="000B0C58"/>
    <w:rsid w:val="000B19B3"/>
    <w:rsid w:val="000B39D1"/>
    <w:rsid w:val="000B5905"/>
    <w:rsid w:val="000B626D"/>
    <w:rsid w:val="000B6582"/>
    <w:rsid w:val="000B776B"/>
    <w:rsid w:val="000B7B98"/>
    <w:rsid w:val="000C0149"/>
    <w:rsid w:val="000C0CBB"/>
    <w:rsid w:val="000C3277"/>
    <w:rsid w:val="000C438A"/>
    <w:rsid w:val="000C4D8E"/>
    <w:rsid w:val="000C53E6"/>
    <w:rsid w:val="000C7AA9"/>
    <w:rsid w:val="000D4DFE"/>
    <w:rsid w:val="000E0497"/>
    <w:rsid w:val="000E1570"/>
    <w:rsid w:val="000E279B"/>
    <w:rsid w:val="000E4CFD"/>
    <w:rsid w:val="000E5666"/>
    <w:rsid w:val="000E62E8"/>
    <w:rsid w:val="000E7D6A"/>
    <w:rsid w:val="000F0A93"/>
    <w:rsid w:val="000F1287"/>
    <w:rsid w:val="000F25AF"/>
    <w:rsid w:val="000F34C7"/>
    <w:rsid w:val="00101CB0"/>
    <w:rsid w:val="001026B0"/>
    <w:rsid w:val="00102F72"/>
    <w:rsid w:val="0010494B"/>
    <w:rsid w:val="00107647"/>
    <w:rsid w:val="00111FCB"/>
    <w:rsid w:val="00113DDA"/>
    <w:rsid w:val="0011612E"/>
    <w:rsid w:val="00116981"/>
    <w:rsid w:val="0011763C"/>
    <w:rsid w:val="00117D6B"/>
    <w:rsid w:val="00120CFA"/>
    <w:rsid w:val="001224CD"/>
    <w:rsid w:val="00122C77"/>
    <w:rsid w:val="00126C37"/>
    <w:rsid w:val="00127976"/>
    <w:rsid w:val="0013129C"/>
    <w:rsid w:val="00132304"/>
    <w:rsid w:val="00143BD0"/>
    <w:rsid w:val="00143F2F"/>
    <w:rsid w:val="001446C5"/>
    <w:rsid w:val="00145D30"/>
    <w:rsid w:val="00147626"/>
    <w:rsid w:val="00150E7C"/>
    <w:rsid w:val="00151199"/>
    <w:rsid w:val="00151EB9"/>
    <w:rsid w:val="00152698"/>
    <w:rsid w:val="00153A69"/>
    <w:rsid w:val="00153D85"/>
    <w:rsid w:val="001575E7"/>
    <w:rsid w:val="001647BF"/>
    <w:rsid w:val="00165486"/>
    <w:rsid w:val="00165C0C"/>
    <w:rsid w:val="0016739D"/>
    <w:rsid w:val="00167E67"/>
    <w:rsid w:val="00171045"/>
    <w:rsid w:val="00172969"/>
    <w:rsid w:val="00172EBB"/>
    <w:rsid w:val="0017486C"/>
    <w:rsid w:val="00175E1C"/>
    <w:rsid w:val="00180374"/>
    <w:rsid w:val="00180E12"/>
    <w:rsid w:val="00184105"/>
    <w:rsid w:val="00184DAC"/>
    <w:rsid w:val="00192EC4"/>
    <w:rsid w:val="00193DBE"/>
    <w:rsid w:val="001959BC"/>
    <w:rsid w:val="001975AD"/>
    <w:rsid w:val="00197BE2"/>
    <w:rsid w:val="001A131C"/>
    <w:rsid w:val="001A466B"/>
    <w:rsid w:val="001A5EE4"/>
    <w:rsid w:val="001B0719"/>
    <w:rsid w:val="001B2B5D"/>
    <w:rsid w:val="001B44F2"/>
    <w:rsid w:val="001B4D71"/>
    <w:rsid w:val="001B715A"/>
    <w:rsid w:val="001C0CE5"/>
    <w:rsid w:val="001C1AC6"/>
    <w:rsid w:val="001C5121"/>
    <w:rsid w:val="001D1ECF"/>
    <w:rsid w:val="001D2F9A"/>
    <w:rsid w:val="001D6C38"/>
    <w:rsid w:val="001E24EA"/>
    <w:rsid w:val="001E4349"/>
    <w:rsid w:val="001E47BD"/>
    <w:rsid w:val="001E4897"/>
    <w:rsid w:val="001F0188"/>
    <w:rsid w:val="001F1B99"/>
    <w:rsid w:val="001F203D"/>
    <w:rsid w:val="001F262A"/>
    <w:rsid w:val="001F3B79"/>
    <w:rsid w:val="001F505B"/>
    <w:rsid w:val="001F625B"/>
    <w:rsid w:val="001F6884"/>
    <w:rsid w:val="0020075A"/>
    <w:rsid w:val="002012C8"/>
    <w:rsid w:val="0020331F"/>
    <w:rsid w:val="002042FD"/>
    <w:rsid w:val="002043FC"/>
    <w:rsid w:val="00210A08"/>
    <w:rsid w:val="00211BDB"/>
    <w:rsid w:val="002126F2"/>
    <w:rsid w:val="00213DD3"/>
    <w:rsid w:val="00214C67"/>
    <w:rsid w:val="00214D4B"/>
    <w:rsid w:val="0022005D"/>
    <w:rsid w:val="0022037E"/>
    <w:rsid w:val="00221918"/>
    <w:rsid w:val="00225192"/>
    <w:rsid w:val="0022601F"/>
    <w:rsid w:val="00226E05"/>
    <w:rsid w:val="00231245"/>
    <w:rsid w:val="00232E40"/>
    <w:rsid w:val="002333B2"/>
    <w:rsid w:val="002370D9"/>
    <w:rsid w:val="00242F2E"/>
    <w:rsid w:val="00243963"/>
    <w:rsid w:val="002443D4"/>
    <w:rsid w:val="00246DA0"/>
    <w:rsid w:val="00247BB6"/>
    <w:rsid w:val="002541A4"/>
    <w:rsid w:val="002561E3"/>
    <w:rsid w:val="0026381E"/>
    <w:rsid w:val="00263E1B"/>
    <w:rsid w:val="00264ABA"/>
    <w:rsid w:val="0026780F"/>
    <w:rsid w:val="002708F8"/>
    <w:rsid w:val="00272CA3"/>
    <w:rsid w:val="00272CC6"/>
    <w:rsid w:val="00273716"/>
    <w:rsid w:val="00274063"/>
    <w:rsid w:val="00275241"/>
    <w:rsid w:val="002813DF"/>
    <w:rsid w:val="00281EFB"/>
    <w:rsid w:val="002820EC"/>
    <w:rsid w:val="00282193"/>
    <w:rsid w:val="002829FB"/>
    <w:rsid w:val="00283866"/>
    <w:rsid w:val="0028443B"/>
    <w:rsid w:val="00284F7E"/>
    <w:rsid w:val="00287BEF"/>
    <w:rsid w:val="0029794E"/>
    <w:rsid w:val="002A2C5D"/>
    <w:rsid w:val="002A3123"/>
    <w:rsid w:val="002A3C39"/>
    <w:rsid w:val="002A67B3"/>
    <w:rsid w:val="002A6904"/>
    <w:rsid w:val="002A7166"/>
    <w:rsid w:val="002A7892"/>
    <w:rsid w:val="002B4E6F"/>
    <w:rsid w:val="002C10BA"/>
    <w:rsid w:val="002C2ACB"/>
    <w:rsid w:val="002C4073"/>
    <w:rsid w:val="002C41A8"/>
    <w:rsid w:val="002C4227"/>
    <w:rsid w:val="002C5C13"/>
    <w:rsid w:val="002D04D1"/>
    <w:rsid w:val="002D0A27"/>
    <w:rsid w:val="002D0D31"/>
    <w:rsid w:val="002D1C2D"/>
    <w:rsid w:val="002D35C1"/>
    <w:rsid w:val="002D537C"/>
    <w:rsid w:val="002D5B19"/>
    <w:rsid w:val="002D6D2E"/>
    <w:rsid w:val="002E034F"/>
    <w:rsid w:val="002E0A07"/>
    <w:rsid w:val="002E439D"/>
    <w:rsid w:val="002E689C"/>
    <w:rsid w:val="002F39B8"/>
    <w:rsid w:val="002F41F4"/>
    <w:rsid w:val="002F49C2"/>
    <w:rsid w:val="002F6E75"/>
    <w:rsid w:val="00301F35"/>
    <w:rsid w:val="00301FFD"/>
    <w:rsid w:val="00302759"/>
    <w:rsid w:val="00312967"/>
    <w:rsid w:val="00312F5C"/>
    <w:rsid w:val="00315AFC"/>
    <w:rsid w:val="0032069D"/>
    <w:rsid w:val="0032128B"/>
    <w:rsid w:val="003232DF"/>
    <w:rsid w:val="0032346C"/>
    <w:rsid w:val="0032452D"/>
    <w:rsid w:val="003246A2"/>
    <w:rsid w:val="00327592"/>
    <w:rsid w:val="003305C9"/>
    <w:rsid w:val="003320D1"/>
    <w:rsid w:val="00333FE5"/>
    <w:rsid w:val="00335ECF"/>
    <w:rsid w:val="00346E86"/>
    <w:rsid w:val="003517D5"/>
    <w:rsid w:val="00353F20"/>
    <w:rsid w:val="003556C4"/>
    <w:rsid w:val="00356588"/>
    <w:rsid w:val="00356A2F"/>
    <w:rsid w:val="00356EE1"/>
    <w:rsid w:val="003605D7"/>
    <w:rsid w:val="00360BE3"/>
    <w:rsid w:val="00362A75"/>
    <w:rsid w:val="003649C5"/>
    <w:rsid w:val="0036669B"/>
    <w:rsid w:val="0036793A"/>
    <w:rsid w:val="00373C32"/>
    <w:rsid w:val="003810B9"/>
    <w:rsid w:val="003812E1"/>
    <w:rsid w:val="0038202C"/>
    <w:rsid w:val="003871AA"/>
    <w:rsid w:val="00391815"/>
    <w:rsid w:val="0039181E"/>
    <w:rsid w:val="003943C4"/>
    <w:rsid w:val="00395ED3"/>
    <w:rsid w:val="00397A26"/>
    <w:rsid w:val="003A01E0"/>
    <w:rsid w:val="003A6683"/>
    <w:rsid w:val="003A732F"/>
    <w:rsid w:val="003A7F26"/>
    <w:rsid w:val="003B2DA9"/>
    <w:rsid w:val="003B3194"/>
    <w:rsid w:val="003B5609"/>
    <w:rsid w:val="003C0B71"/>
    <w:rsid w:val="003C2C06"/>
    <w:rsid w:val="003C7657"/>
    <w:rsid w:val="003D141D"/>
    <w:rsid w:val="003D4424"/>
    <w:rsid w:val="003D6BF0"/>
    <w:rsid w:val="003D7734"/>
    <w:rsid w:val="003D7F83"/>
    <w:rsid w:val="003E023F"/>
    <w:rsid w:val="003E0F3E"/>
    <w:rsid w:val="003E4FB4"/>
    <w:rsid w:val="003E5CF3"/>
    <w:rsid w:val="003F0E1C"/>
    <w:rsid w:val="003F353A"/>
    <w:rsid w:val="003F5E16"/>
    <w:rsid w:val="003F7235"/>
    <w:rsid w:val="00403B16"/>
    <w:rsid w:val="00405179"/>
    <w:rsid w:val="0040625B"/>
    <w:rsid w:val="00410BFB"/>
    <w:rsid w:val="00412314"/>
    <w:rsid w:val="00412CAB"/>
    <w:rsid w:val="00412CBA"/>
    <w:rsid w:val="0041730F"/>
    <w:rsid w:val="0042009A"/>
    <w:rsid w:val="004209E4"/>
    <w:rsid w:val="004227C5"/>
    <w:rsid w:val="00422FFE"/>
    <w:rsid w:val="00424E91"/>
    <w:rsid w:val="0042518A"/>
    <w:rsid w:val="00427F7A"/>
    <w:rsid w:val="00432A71"/>
    <w:rsid w:val="00432BBB"/>
    <w:rsid w:val="00436A2E"/>
    <w:rsid w:val="00441C45"/>
    <w:rsid w:val="00445545"/>
    <w:rsid w:val="00446B2E"/>
    <w:rsid w:val="0044712F"/>
    <w:rsid w:val="004546B6"/>
    <w:rsid w:val="00454D73"/>
    <w:rsid w:val="004559A7"/>
    <w:rsid w:val="00456ED3"/>
    <w:rsid w:val="0046268C"/>
    <w:rsid w:val="00463053"/>
    <w:rsid w:val="00467343"/>
    <w:rsid w:val="004700D4"/>
    <w:rsid w:val="00471194"/>
    <w:rsid w:val="00472F82"/>
    <w:rsid w:val="00473782"/>
    <w:rsid w:val="00481279"/>
    <w:rsid w:val="0048210E"/>
    <w:rsid w:val="00483A9B"/>
    <w:rsid w:val="00485799"/>
    <w:rsid w:val="00485C32"/>
    <w:rsid w:val="004876CC"/>
    <w:rsid w:val="00492975"/>
    <w:rsid w:val="00493800"/>
    <w:rsid w:val="00496A89"/>
    <w:rsid w:val="004A1F04"/>
    <w:rsid w:val="004A2244"/>
    <w:rsid w:val="004A53AA"/>
    <w:rsid w:val="004A605D"/>
    <w:rsid w:val="004A7B2A"/>
    <w:rsid w:val="004A7F1A"/>
    <w:rsid w:val="004B41E4"/>
    <w:rsid w:val="004B448C"/>
    <w:rsid w:val="004B6028"/>
    <w:rsid w:val="004C1F22"/>
    <w:rsid w:val="004C309E"/>
    <w:rsid w:val="004C3B29"/>
    <w:rsid w:val="004C451B"/>
    <w:rsid w:val="004C7167"/>
    <w:rsid w:val="004C71CA"/>
    <w:rsid w:val="004D3097"/>
    <w:rsid w:val="004D3301"/>
    <w:rsid w:val="004D3A33"/>
    <w:rsid w:val="004D532B"/>
    <w:rsid w:val="004D7229"/>
    <w:rsid w:val="004E0CED"/>
    <w:rsid w:val="004E11CD"/>
    <w:rsid w:val="004E1496"/>
    <w:rsid w:val="004E3094"/>
    <w:rsid w:val="004E446B"/>
    <w:rsid w:val="004E55EA"/>
    <w:rsid w:val="004E6B35"/>
    <w:rsid w:val="004E6D2F"/>
    <w:rsid w:val="004E716E"/>
    <w:rsid w:val="004F2DC6"/>
    <w:rsid w:val="004F3A98"/>
    <w:rsid w:val="0050178B"/>
    <w:rsid w:val="005027CD"/>
    <w:rsid w:val="00503606"/>
    <w:rsid w:val="00506287"/>
    <w:rsid w:val="00507829"/>
    <w:rsid w:val="00507F6C"/>
    <w:rsid w:val="00510715"/>
    <w:rsid w:val="00511084"/>
    <w:rsid w:val="00511341"/>
    <w:rsid w:val="00511FDB"/>
    <w:rsid w:val="005127DA"/>
    <w:rsid w:val="00512F06"/>
    <w:rsid w:val="005143DB"/>
    <w:rsid w:val="00517E04"/>
    <w:rsid w:val="00520A99"/>
    <w:rsid w:val="005240A5"/>
    <w:rsid w:val="005243FC"/>
    <w:rsid w:val="00524B66"/>
    <w:rsid w:val="00525C76"/>
    <w:rsid w:val="005273A2"/>
    <w:rsid w:val="00527447"/>
    <w:rsid w:val="005309F6"/>
    <w:rsid w:val="0053117B"/>
    <w:rsid w:val="0053469D"/>
    <w:rsid w:val="00535005"/>
    <w:rsid w:val="0053515C"/>
    <w:rsid w:val="00540054"/>
    <w:rsid w:val="00542FEB"/>
    <w:rsid w:val="005436FA"/>
    <w:rsid w:val="00543A4E"/>
    <w:rsid w:val="00545C04"/>
    <w:rsid w:val="00545E61"/>
    <w:rsid w:val="00547075"/>
    <w:rsid w:val="005478CB"/>
    <w:rsid w:val="00547D51"/>
    <w:rsid w:val="0055194E"/>
    <w:rsid w:val="0055317A"/>
    <w:rsid w:val="005541E7"/>
    <w:rsid w:val="005608F2"/>
    <w:rsid w:val="005623B2"/>
    <w:rsid w:val="00563CD8"/>
    <w:rsid w:val="00566C0A"/>
    <w:rsid w:val="00572C3B"/>
    <w:rsid w:val="00576758"/>
    <w:rsid w:val="00576C64"/>
    <w:rsid w:val="005824DE"/>
    <w:rsid w:val="00582595"/>
    <w:rsid w:val="005866C3"/>
    <w:rsid w:val="005871C8"/>
    <w:rsid w:val="0058734D"/>
    <w:rsid w:val="00590C8D"/>
    <w:rsid w:val="00591284"/>
    <w:rsid w:val="0059200A"/>
    <w:rsid w:val="00592E97"/>
    <w:rsid w:val="00593A6B"/>
    <w:rsid w:val="00595559"/>
    <w:rsid w:val="005A057D"/>
    <w:rsid w:val="005A08DD"/>
    <w:rsid w:val="005A6326"/>
    <w:rsid w:val="005B0289"/>
    <w:rsid w:val="005B3235"/>
    <w:rsid w:val="005B3D46"/>
    <w:rsid w:val="005B4298"/>
    <w:rsid w:val="005B5FC7"/>
    <w:rsid w:val="005C013E"/>
    <w:rsid w:val="005C2566"/>
    <w:rsid w:val="005C2A61"/>
    <w:rsid w:val="005C47C3"/>
    <w:rsid w:val="005C75EA"/>
    <w:rsid w:val="005D1155"/>
    <w:rsid w:val="005D1F11"/>
    <w:rsid w:val="005D232D"/>
    <w:rsid w:val="005D6AA3"/>
    <w:rsid w:val="005E02A9"/>
    <w:rsid w:val="005E0F5D"/>
    <w:rsid w:val="005E1F7B"/>
    <w:rsid w:val="005E489A"/>
    <w:rsid w:val="005E6801"/>
    <w:rsid w:val="005F02B9"/>
    <w:rsid w:val="005F0C79"/>
    <w:rsid w:val="005F0DE7"/>
    <w:rsid w:val="005F173E"/>
    <w:rsid w:val="005F2558"/>
    <w:rsid w:val="005F25B7"/>
    <w:rsid w:val="005F3467"/>
    <w:rsid w:val="005F5CF4"/>
    <w:rsid w:val="005F65FB"/>
    <w:rsid w:val="005F71B7"/>
    <w:rsid w:val="00600790"/>
    <w:rsid w:val="006015D2"/>
    <w:rsid w:val="00601EFC"/>
    <w:rsid w:val="00604345"/>
    <w:rsid w:val="00607190"/>
    <w:rsid w:val="0061046F"/>
    <w:rsid w:val="00610DCB"/>
    <w:rsid w:val="00610E42"/>
    <w:rsid w:val="006126E0"/>
    <w:rsid w:val="0061346B"/>
    <w:rsid w:val="00615938"/>
    <w:rsid w:val="006169C4"/>
    <w:rsid w:val="0061741C"/>
    <w:rsid w:val="00617C3D"/>
    <w:rsid w:val="006252C2"/>
    <w:rsid w:val="00625A1D"/>
    <w:rsid w:val="00627D99"/>
    <w:rsid w:val="00630206"/>
    <w:rsid w:val="006354F9"/>
    <w:rsid w:val="0063718C"/>
    <w:rsid w:val="0064037E"/>
    <w:rsid w:val="00645DF9"/>
    <w:rsid w:val="006468EB"/>
    <w:rsid w:val="00647E7B"/>
    <w:rsid w:val="006507D4"/>
    <w:rsid w:val="00652347"/>
    <w:rsid w:val="00660CA5"/>
    <w:rsid w:val="00662119"/>
    <w:rsid w:val="00665935"/>
    <w:rsid w:val="0066719D"/>
    <w:rsid w:val="00667742"/>
    <w:rsid w:val="006711B4"/>
    <w:rsid w:val="00673F7D"/>
    <w:rsid w:val="006759DD"/>
    <w:rsid w:val="00676D06"/>
    <w:rsid w:val="006770B0"/>
    <w:rsid w:val="00677272"/>
    <w:rsid w:val="00683687"/>
    <w:rsid w:val="00683E81"/>
    <w:rsid w:val="006863CC"/>
    <w:rsid w:val="00686B70"/>
    <w:rsid w:val="006878D5"/>
    <w:rsid w:val="006901DB"/>
    <w:rsid w:val="006922EF"/>
    <w:rsid w:val="00692711"/>
    <w:rsid w:val="00692F3F"/>
    <w:rsid w:val="00694F28"/>
    <w:rsid w:val="00695C7A"/>
    <w:rsid w:val="00696AFF"/>
    <w:rsid w:val="00697ABC"/>
    <w:rsid w:val="006A00E2"/>
    <w:rsid w:val="006A23FA"/>
    <w:rsid w:val="006A3187"/>
    <w:rsid w:val="006A7B2C"/>
    <w:rsid w:val="006B08EB"/>
    <w:rsid w:val="006B25E8"/>
    <w:rsid w:val="006B4C25"/>
    <w:rsid w:val="006B70CB"/>
    <w:rsid w:val="006C0952"/>
    <w:rsid w:val="006C097B"/>
    <w:rsid w:val="006C22B4"/>
    <w:rsid w:val="006C2402"/>
    <w:rsid w:val="006C522D"/>
    <w:rsid w:val="006C5D39"/>
    <w:rsid w:val="006C66B2"/>
    <w:rsid w:val="006D1424"/>
    <w:rsid w:val="006D4A6C"/>
    <w:rsid w:val="006D4D4F"/>
    <w:rsid w:val="006D62D9"/>
    <w:rsid w:val="006E3B9E"/>
    <w:rsid w:val="006E4FED"/>
    <w:rsid w:val="006E509A"/>
    <w:rsid w:val="006E6785"/>
    <w:rsid w:val="006E712F"/>
    <w:rsid w:val="006F0E96"/>
    <w:rsid w:val="006F2767"/>
    <w:rsid w:val="006F2BF8"/>
    <w:rsid w:val="006F4672"/>
    <w:rsid w:val="006F5251"/>
    <w:rsid w:val="006F58F2"/>
    <w:rsid w:val="006F7F94"/>
    <w:rsid w:val="007006BE"/>
    <w:rsid w:val="0070461D"/>
    <w:rsid w:val="007054D7"/>
    <w:rsid w:val="00707718"/>
    <w:rsid w:val="00712C18"/>
    <w:rsid w:val="00715A50"/>
    <w:rsid w:val="00721E8D"/>
    <w:rsid w:val="00722804"/>
    <w:rsid w:val="00722F7C"/>
    <w:rsid w:val="00726764"/>
    <w:rsid w:val="0072706D"/>
    <w:rsid w:val="00730409"/>
    <w:rsid w:val="00733CEE"/>
    <w:rsid w:val="00735771"/>
    <w:rsid w:val="00737052"/>
    <w:rsid w:val="0074131A"/>
    <w:rsid w:val="00741E44"/>
    <w:rsid w:val="00742DAA"/>
    <w:rsid w:val="00742F1F"/>
    <w:rsid w:val="007445D5"/>
    <w:rsid w:val="00744AD1"/>
    <w:rsid w:val="00747F2D"/>
    <w:rsid w:val="00750ED4"/>
    <w:rsid w:val="00750FAA"/>
    <w:rsid w:val="00754410"/>
    <w:rsid w:val="00754F1C"/>
    <w:rsid w:val="00756475"/>
    <w:rsid w:val="00757323"/>
    <w:rsid w:val="007602C7"/>
    <w:rsid w:val="00761170"/>
    <w:rsid w:val="00762B52"/>
    <w:rsid w:val="0076534B"/>
    <w:rsid w:val="00770871"/>
    <w:rsid w:val="00770D0B"/>
    <w:rsid w:val="0077241C"/>
    <w:rsid w:val="00773F78"/>
    <w:rsid w:val="0077572F"/>
    <w:rsid w:val="00776FDB"/>
    <w:rsid w:val="007775F2"/>
    <w:rsid w:val="0078017E"/>
    <w:rsid w:val="00784B15"/>
    <w:rsid w:val="00787247"/>
    <w:rsid w:val="00791C5D"/>
    <w:rsid w:val="007A1AC3"/>
    <w:rsid w:val="007A5E31"/>
    <w:rsid w:val="007A667B"/>
    <w:rsid w:val="007B2369"/>
    <w:rsid w:val="007B4398"/>
    <w:rsid w:val="007B533A"/>
    <w:rsid w:val="007B64B0"/>
    <w:rsid w:val="007B7E0D"/>
    <w:rsid w:val="007C2911"/>
    <w:rsid w:val="007C5CF1"/>
    <w:rsid w:val="007C6A44"/>
    <w:rsid w:val="007D07A5"/>
    <w:rsid w:val="007D4F9B"/>
    <w:rsid w:val="007E1C33"/>
    <w:rsid w:val="007E4102"/>
    <w:rsid w:val="007E650B"/>
    <w:rsid w:val="007E6851"/>
    <w:rsid w:val="007E6936"/>
    <w:rsid w:val="007E7259"/>
    <w:rsid w:val="007F1209"/>
    <w:rsid w:val="007F3F29"/>
    <w:rsid w:val="007F4D51"/>
    <w:rsid w:val="007F594D"/>
    <w:rsid w:val="007F6BE4"/>
    <w:rsid w:val="00807BF3"/>
    <w:rsid w:val="00810E5B"/>
    <w:rsid w:val="00813EA0"/>
    <w:rsid w:val="0081556C"/>
    <w:rsid w:val="0081748A"/>
    <w:rsid w:val="008202F1"/>
    <w:rsid w:val="008209F3"/>
    <w:rsid w:val="0082690C"/>
    <w:rsid w:val="008375F1"/>
    <w:rsid w:val="00843ACE"/>
    <w:rsid w:val="00844223"/>
    <w:rsid w:val="008536F5"/>
    <w:rsid w:val="0085377A"/>
    <w:rsid w:val="00854A35"/>
    <w:rsid w:val="00856C5A"/>
    <w:rsid w:val="00856EF7"/>
    <w:rsid w:val="00857086"/>
    <w:rsid w:val="0086398F"/>
    <w:rsid w:val="00866F2A"/>
    <w:rsid w:val="008725B3"/>
    <w:rsid w:val="0087743F"/>
    <w:rsid w:val="00880E91"/>
    <w:rsid w:val="00880EC7"/>
    <w:rsid w:val="00882A44"/>
    <w:rsid w:val="00882C77"/>
    <w:rsid w:val="00883453"/>
    <w:rsid w:val="00891901"/>
    <w:rsid w:val="008934D8"/>
    <w:rsid w:val="008953E2"/>
    <w:rsid w:val="0089678E"/>
    <w:rsid w:val="00896839"/>
    <w:rsid w:val="008969B9"/>
    <w:rsid w:val="008A09DC"/>
    <w:rsid w:val="008A385E"/>
    <w:rsid w:val="008A63A6"/>
    <w:rsid w:val="008A6D62"/>
    <w:rsid w:val="008A78E3"/>
    <w:rsid w:val="008B0291"/>
    <w:rsid w:val="008B2256"/>
    <w:rsid w:val="008B23EC"/>
    <w:rsid w:val="008B3A64"/>
    <w:rsid w:val="008B5462"/>
    <w:rsid w:val="008B580E"/>
    <w:rsid w:val="008C05A6"/>
    <w:rsid w:val="008C5D28"/>
    <w:rsid w:val="008D4276"/>
    <w:rsid w:val="008D444E"/>
    <w:rsid w:val="008D7C33"/>
    <w:rsid w:val="008E148E"/>
    <w:rsid w:val="008E1E8C"/>
    <w:rsid w:val="008E3718"/>
    <w:rsid w:val="008F0471"/>
    <w:rsid w:val="008F22D9"/>
    <w:rsid w:val="008F2571"/>
    <w:rsid w:val="008F570A"/>
    <w:rsid w:val="008F770A"/>
    <w:rsid w:val="009009F6"/>
    <w:rsid w:val="009061F5"/>
    <w:rsid w:val="0091111E"/>
    <w:rsid w:val="00911DE1"/>
    <w:rsid w:val="00914CED"/>
    <w:rsid w:val="0091573F"/>
    <w:rsid w:val="00920DEB"/>
    <w:rsid w:val="00921FB2"/>
    <w:rsid w:val="00926E75"/>
    <w:rsid w:val="009276A4"/>
    <w:rsid w:val="00927A45"/>
    <w:rsid w:val="00927FF6"/>
    <w:rsid w:val="00930C07"/>
    <w:rsid w:val="0093348A"/>
    <w:rsid w:val="009346EF"/>
    <w:rsid w:val="00936635"/>
    <w:rsid w:val="00937051"/>
    <w:rsid w:val="009409E3"/>
    <w:rsid w:val="00940F8E"/>
    <w:rsid w:val="00941A0B"/>
    <w:rsid w:val="009433EB"/>
    <w:rsid w:val="00945599"/>
    <w:rsid w:val="00945867"/>
    <w:rsid w:val="00945FD3"/>
    <w:rsid w:val="00947AC6"/>
    <w:rsid w:val="00955A73"/>
    <w:rsid w:val="009568A6"/>
    <w:rsid w:val="00956DAE"/>
    <w:rsid w:val="00960D62"/>
    <w:rsid w:val="00966B2B"/>
    <w:rsid w:val="00970E57"/>
    <w:rsid w:val="00974640"/>
    <w:rsid w:val="00974B40"/>
    <w:rsid w:val="00977875"/>
    <w:rsid w:val="00982D0A"/>
    <w:rsid w:val="0098427F"/>
    <w:rsid w:val="009845D0"/>
    <w:rsid w:val="00984E38"/>
    <w:rsid w:val="009869CB"/>
    <w:rsid w:val="00986B39"/>
    <w:rsid w:val="00987048"/>
    <w:rsid w:val="00987655"/>
    <w:rsid w:val="00990C80"/>
    <w:rsid w:val="00992350"/>
    <w:rsid w:val="009943FD"/>
    <w:rsid w:val="009A4E99"/>
    <w:rsid w:val="009A5F69"/>
    <w:rsid w:val="009A7E5D"/>
    <w:rsid w:val="009B1018"/>
    <w:rsid w:val="009B3013"/>
    <w:rsid w:val="009B4C21"/>
    <w:rsid w:val="009B5391"/>
    <w:rsid w:val="009C27C0"/>
    <w:rsid w:val="009C501A"/>
    <w:rsid w:val="009D25BC"/>
    <w:rsid w:val="009D3B10"/>
    <w:rsid w:val="009D532C"/>
    <w:rsid w:val="009E0A43"/>
    <w:rsid w:val="009E2C47"/>
    <w:rsid w:val="009E2EB4"/>
    <w:rsid w:val="009E3432"/>
    <w:rsid w:val="009E78CB"/>
    <w:rsid w:val="009F4905"/>
    <w:rsid w:val="009F67B0"/>
    <w:rsid w:val="00A00B54"/>
    <w:rsid w:val="00A1030D"/>
    <w:rsid w:val="00A176E9"/>
    <w:rsid w:val="00A22551"/>
    <w:rsid w:val="00A23497"/>
    <w:rsid w:val="00A25565"/>
    <w:rsid w:val="00A336FF"/>
    <w:rsid w:val="00A359A6"/>
    <w:rsid w:val="00A37895"/>
    <w:rsid w:val="00A37A40"/>
    <w:rsid w:val="00A406EF"/>
    <w:rsid w:val="00A40C34"/>
    <w:rsid w:val="00A41D96"/>
    <w:rsid w:val="00A42494"/>
    <w:rsid w:val="00A42D6C"/>
    <w:rsid w:val="00A4328A"/>
    <w:rsid w:val="00A46540"/>
    <w:rsid w:val="00A4715E"/>
    <w:rsid w:val="00A47B9D"/>
    <w:rsid w:val="00A50430"/>
    <w:rsid w:val="00A50D1F"/>
    <w:rsid w:val="00A511BC"/>
    <w:rsid w:val="00A52D8A"/>
    <w:rsid w:val="00A53CA1"/>
    <w:rsid w:val="00A54311"/>
    <w:rsid w:val="00A5633F"/>
    <w:rsid w:val="00A57051"/>
    <w:rsid w:val="00A57417"/>
    <w:rsid w:val="00A60FDB"/>
    <w:rsid w:val="00A621DD"/>
    <w:rsid w:val="00A644C5"/>
    <w:rsid w:val="00A6680E"/>
    <w:rsid w:val="00A66F99"/>
    <w:rsid w:val="00A671A4"/>
    <w:rsid w:val="00A709BE"/>
    <w:rsid w:val="00A71313"/>
    <w:rsid w:val="00A7184F"/>
    <w:rsid w:val="00A721BA"/>
    <w:rsid w:val="00A73C09"/>
    <w:rsid w:val="00A75AC2"/>
    <w:rsid w:val="00A76F08"/>
    <w:rsid w:val="00A80D9A"/>
    <w:rsid w:val="00A82A87"/>
    <w:rsid w:val="00A82ACE"/>
    <w:rsid w:val="00A83D5E"/>
    <w:rsid w:val="00A858AB"/>
    <w:rsid w:val="00A8620C"/>
    <w:rsid w:val="00A862BE"/>
    <w:rsid w:val="00A865ED"/>
    <w:rsid w:val="00A869C8"/>
    <w:rsid w:val="00A8743F"/>
    <w:rsid w:val="00A91012"/>
    <w:rsid w:val="00A92775"/>
    <w:rsid w:val="00A949D2"/>
    <w:rsid w:val="00A957C6"/>
    <w:rsid w:val="00A958FE"/>
    <w:rsid w:val="00A9590A"/>
    <w:rsid w:val="00AA3013"/>
    <w:rsid w:val="00AA3707"/>
    <w:rsid w:val="00AA3FCB"/>
    <w:rsid w:val="00AA41CB"/>
    <w:rsid w:val="00AA52F3"/>
    <w:rsid w:val="00AB01B7"/>
    <w:rsid w:val="00AB08DD"/>
    <w:rsid w:val="00AB0D77"/>
    <w:rsid w:val="00AB4799"/>
    <w:rsid w:val="00AB507D"/>
    <w:rsid w:val="00AB5664"/>
    <w:rsid w:val="00AB594F"/>
    <w:rsid w:val="00AB5E58"/>
    <w:rsid w:val="00AB7F7B"/>
    <w:rsid w:val="00AC3322"/>
    <w:rsid w:val="00AD1963"/>
    <w:rsid w:val="00AD2CA9"/>
    <w:rsid w:val="00AD5DC4"/>
    <w:rsid w:val="00AD7021"/>
    <w:rsid w:val="00AE091D"/>
    <w:rsid w:val="00AE1A39"/>
    <w:rsid w:val="00AE2BF3"/>
    <w:rsid w:val="00AE4D3C"/>
    <w:rsid w:val="00AE4E18"/>
    <w:rsid w:val="00AE5BCA"/>
    <w:rsid w:val="00AE66FD"/>
    <w:rsid w:val="00AE71C2"/>
    <w:rsid w:val="00AF08D8"/>
    <w:rsid w:val="00AF219D"/>
    <w:rsid w:val="00AF325B"/>
    <w:rsid w:val="00AF6806"/>
    <w:rsid w:val="00B00D2D"/>
    <w:rsid w:val="00B04591"/>
    <w:rsid w:val="00B04E2A"/>
    <w:rsid w:val="00B116C3"/>
    <w:rsid w:val="00B15CF3"/>
    <w:rsid w:val="00B16E8C"/>
    <w:rsid w:val="00B17749"/>
    <w:rsid w:val="00B2086E"/>
    <w:rsid w:val="00B21E5E"/>
    <w:rsid w:val="00B22598"/>
    <w:rsid w:val="00B2278A"/>
    <w:rsid w:val="00B23ACE"/>
    <w:rsid w:val="00B3039E"/>
    <w:rsid w:val="00B32C05"/>
    <w:rsid w:val="00B342B8"/>
    <w:rsid w:val="00B353FD"/>
    <w:rsid w:val="00B35FD5"/>
    <w:rsid w:val="00B360D9"/>
    <w:rsid w:val="00B37E05"/>
    <w:rsid w:val="00B40103"/>
    <w:rsid w:val="00B40C36"/>
    <w:rsid w:val="00B417B5"/>
    <w:rsid w:val="00B426E9"/>
    <w:rsid w:val="00B42733"/>
    <w:rsid w:val="00B477C4"/>
    <w:rsid w:val="00B47CDF"/>
    <w:rsid w:val="00B553D4"/>
    <w:rsid w:val="00B57821"/>
    <w:rsid w:val="00B57A10"/>
    <w:rsid w:val="00B60279"/>
    <w:rsid w:val="00B64B3A"/>
    <w:rsid w:val="00B65F88"/>
    <w:rsid w:val="00B74F0F"/>
    <w:rsid w:val="00B75084"/>
    <w:rsid w:val="00B75971"/>
    <w:rsid w:val="00B81F39"/>
    <w:rsid w:val="00B84CBB"/>
    <w:rsid w:val="00B86499"/>
    <w:rsid w:val="00B8680E"/>
    <w:rsid w:val="00B920B8"/>
    <w:rsid w:val="00B929F6"/>
    <w:rsid w:val="00B92EFD"/>
    <w:rsid w:val="00B94D43"/>
    <w:rsid w:val="00B95BF7"/>
    <w:rsid w:val="00BA154D"/>
    <w:rsid w:val="00BA23C4"/>
    <w:rsid w:val="00BA3234"/>
    <w:rsid w:val="00BA3330"/>
    <w:rsid w:val="00BA4113"/>
    <w:rsid w:val="00BA670A"/>
    <w:rsid w:val="00BA70CD"/>
    <w:rsid w:val="00BA77AF"/>
    <w:rsid w:val="00BB0370"/>
    <w:rsid w:val="00BB06B9"/>
    <w:rsid w:val="00BB0AC0"/>
    <w:rsid w:val="00BB6CE9"/>
    <w:rsid w:val="00BB71CD"/>
    <w:rsid w:val="00BB72DB"/>
    <w:rsid w:val="00BB79EC"/>
    <w:rsid w:val="00BB7A86"/>
    <w:rsid w:val="00BB7B8C"/>
    <w:rsid w:val="00BC07E4"/>
    <w:rsid w:val="00BC6ACF"/>
    <w:rsid w:val="00BD244F"/>
    <w:rsid w:val="00BD28E4"/>
    <w:rsid w:val="00BD306E"/>
    <w:rsid w:val="00BD43A9"/>
    <w:rsid w:val="00BD60D6"/>
    <w:rsid w:val="00BE4086"/>
    <w:rsid w:val="00BE44DF"/>
    <w:rsid w:val="00BE48A0"/>
    <w:rsid w:val="00BE6FE2"/>
    <w:rsid w:val="00BE6FF0"/>
    <w:rsid w:val="00BF05E7"/>
    <w:rsid w:val="00BF0722"/>
    <w:rsid w:val="00BF1420"/>
    <w:rsid w:val="00BF1597"/>
    <w:rsid w:val="00BF3061"/>
    <w:rsid w:val="00BF5C5F"/>
    <w:rsid w:val="00C010A5"/>
    <w:rsid w:val="00C01E01"/>
    <w:rsid w:val="00C040CE"/>
    <w:rsid w:val="00C06C2B"/>
    <w:rsid w:val="00C13350"/>
    <w:rsid w:val="00C13592"/>
    <w:rsid w:val="00C20573"/>
    <w:rsid w:val="00C23E1F"/>
    <w:rsid w:val="00C270A3"/>
    <w:rsid w:val="00C27AA4"/>
    <w:rsid w:val="00C32EBF"/>
    <w:rsid w:val="00C32F38"/>
    <w:rsid w:val="00C3681C"/>
    <w:rsid w:val="00C37456"/>
    <w:rsid w:val="00C37FEB"/>
    <w:rsid w:val="00C415CE"/>
    <w:rsid w:val="00C43E2E"/>
    <w:rsid w:val="00C4634C"/>
    <w:rsid w:val="00C518D6"/>
    <w:rsid w:val="00C52140"/>
    <w:rsid w:val="00C56C56"/>
    <w:rsid w:val="00C575E8"/>
    <w:rsid w:val="00C60DA1"/>
    <w:rsid w:val="00C61146"/>
    <w:rsid w:val="00C62F06"/>
    <w:rsid w:val="00C635DB"/>
    <w:rsid w:val="00C63813"/>
    <w:rsid w:val="00C6399E"/>
    <w:rsid w:val="00C65CCC"/>
    <w:rsid w:val="00C713C3"/>
    <w:rsid w:val="00C71C2F"/>
    <w:rsid w:val="00C77137"/>
    <w:rsid w:val="00C80D0D"/>
    <w:rsid w:val="00C8238E"/>
    <w:rsid w:val="00C82993"/>
    <w:rsid w:val="00C85AF5"/>
    <w:rsid w:val="00C86033"/>
    <w:rsid w:val="00C91DEE"/>
    <w:rsid w:val="00C91EF5"/>
    <w:rsid w:val="00C92075"/>
    <w:rsid w:val="00C94CBF"/>
    <w:rsid w:val="00C95271"/>
    <w:rsid w:val="00CA5B9C"/>
    <w:rsid w:val="00CA5CA9"/>
    <w:rsid w:val="00CB014E"/>
    <w:rsid w:val="00CB08A9"/>
    <w:rsid w:val="00CB139E"/>
    <w:rsid w:val="00CB36B1"/>
    <w:rsid w:val="00CB3C79"/>
    <w:rsid w:val="00CB3DE4"/>
    <w:rsid w:val="00CB470E"/>
    <w:rsid w:val="00CB5167"/>
    <w:rsid w:val="00CB7FB3"/>
    <w:rsid w:val="00CC1F15"/>
    <w:rsid w:val="00CC20C8"/>
    <w:rsid w:val="00CC2809"/>
    <w:rsid w:val="00CC4A2A"/>
    <w:rsid w:val="00CC4B64"/>
    <w:rsid w:val="00CC6319"/>
    <w:rsid w:val="00CC7DEE"/>
    <w:rsid w:val="00CD046C"/>
    <w:rsid w:val="00CD4F9C"/>
    <w:rsid w:val="00CD5AC4"/>
    <w:rsid w:val="00CD5DF7"/>
    <w:rsid w:val="00CD6278"/>
    <w:rsid w:val="00CD66A6"/>
    <w:rsid w:val="00CE3857"/>
    <w:rsid w:val="00CE3D49"/>
    <w:rsid w:val="00CE53E1"/>
    <w:rsid w:val="00CE5986"/>
    <w:rsid w:val="00CE77FB"/>
    <w:rsid w:val="00CF187F"/>
    <w:rsid w:val="00CF5176"/>
    <w:rsid w:val="00CF6480"/>
    <w:rsid w:val="00CF76B8"/>
    <w:rsid w:val="00D01ADF"/>
    <w:rsid w:val="00D01FCE"/>
    <w:rsid w:val="00D031E8"/>
    <w:rsid w:val="00D04E20"/>
    <w:rsid w:val="00D11332"/>
    <w:rsid w:val="00D13DA5"/>
    <w:rsid w:val="00D1614F"/>
    <w:rsid w:val="00D24BDD"/>
    <w:rsid w:val="00D26667"/>
    <w:rsid w:val="00D273C0"/>
    <w:rsid w:val="00D2789A"/>
    <w:rsid w:val="00D318E3"/>
    <w:rsid w:val="00D35A85"/>
    <w:rsid w:val="00D365AB"/>
    <w:rsid w:val="00D404FF"/>
    <w:rsid w:val="00D4189F"/>
    <w:rsid w:val="00D41E55"/>
    <w:rsid w:val="00D41EBE"/>
    <w:rsid w:val="00D4302F"/>
    <w:rsid w:val="00D43398"/>
    <w:rsid w:val="00D439D8"/>
    <w:rsid w:val="00D45EB5"/>
    <w:rsid w:val="00D55319"/>
    <w:rsid w:val="00D6036C"/>
    <w:rsid w:val="00D623A7"/>
    <w:rsid w:val="00D65D41"/>
    <w:rsid w:val="00D667E4"/>
    <w:rsid w:val="00D67D81"/>
    <w:rsid w:val="00D70CC1"/>
    <w:rsid w:val="00D711CC"/>
    <w:rsid w:val="00D84CFB"/>
    <w:rsid w:val="00D90D2A"/>
    <w:rsid w:val="00D91998"/>
    <w:rsid w:val="00D9206D"/>
    <w:rsid w:val="00D93E33"/>
    <w:rsid w:val="00DA18B9"/>
    <w:rsid w:val="00DA2338"/>
    <w:rsid w:val="00DA23B8"/>
    <w:rsid w:val="00DA39A2"/>
    <w:rsid w:val="00DA3A1F"/>
    <w:rsid w:val="00DA3D65"/>
    <w:rsid w:val="00DA41FA"/>
    <w:rsid w:val="00DA7035"/>
    <w:rsid w:val="00DB117C"/>
    <w:rsid w:val="00DB1E09"/>
    <w:rsid w:val="00DB510A"/>
    <w:rsid w:val="00DC2FD5"/>
    <w:rsid w:val="00DC317F"/>
    <w:rsid w:val="00DC4793"/>
    <w:rsid w:val="00DC5AD4"/>
    <w:rsid w:val="00DD2082"/>
    <w:rsid w:val="00DD2B81"/>
    <w:rsid w:val="00DD3729"/>
    <w:rsid w:val="00DD3D81"/>
    <w:rsid w:val="00DD3FD5"/>
    <w:rsid w:val="00DD441D"/>
    <w:rsid w:val="00DD5419"/>
    <w:rsid w:val="00DD7CB3"/>
    <w:rsid w:val="00DE0CE7"/>
    <w:rsid w:val="00DE4049"/>
    <w:rsid w:val="00DE7B31"/>
    <w:rsid w:val="00DF0179"/>
    <w:rsid w:val="00DF038A"/>
    <w:rsid w:val="00DF133F"/>
    <w:rsid w:val="00DF1DBE"/>
    <w:rsid w:val="00DF2635"/>
    <w:rsid w:val="00DF4273"/>
    <w:rsid w:val="00DF78FF"/>
    <w:rsid w:val="00E018D1"/>
    <w:rsid w:val="00E02CE0"/>
    <w:rsid w:val="00E02E1C"/>
    <w:rsid w:val="00E065AC"/>
    <w:rsid w:val="00E10FFA"/>
    <w:rsid w:val="00E13311"/>
    <w:rsid w:val="00E152EA"/>
    <w:rsid w:val="00E16142"/>
    <w:rsid w:val="00E16603"/>
    <w:rsid w:val="00E2138C"/>
    <w:rsid w:val="00E246CB"/>
    <w:rsid w:val="00E265AD"/>
    <w:rsid w:val="00E2680C"/>
    <w:rsid w:val="00E274B6"/>
    <w:rsid w:val="00E31C6B"/>
    <w:rsid w:val="00E345B6"/>
    <w:rsid w:val="00E34BB8"/>
    <w:rsid w:val="00E359E1"/>
    <w:rsid w:val="00E35EC8"/>
    <w:rsid w:val="00E36132"/>
    <w:rsid w:val="00E40A39"/>
    <w:rsid w:val="00E40EF6"/>
    <w:rsid w:val="00E43399"/>
    <w:rsid w:val="00E43B49"/>
    <w:rsid w:val="00E43B58"/>
    <w:rsid w:val="00E51DD5"/>
    <w:rsid w:val="00E54C4B"/>
    <w:rsid w:val="00E60FAB"/>
    <w:rsid w:val="00E6457D"/>
    <w:rsid w:val="00E64C95"/>
    <w:rsid w:val="00E712D6"/>
    <w:rsid w:val="00E7192A"/>
    <w:rsid w:val="00E72C0D"/>
    <w:rsid w:val="00E7453F"/>
    <w:rsid w:val="00E75C28"/>
    <w:rsid w:val="00E761A8"/>
    <w:rsid w:val="00E77594"/>
    <w:rsid w:val="00E816B8"/>
    <w:rsid w:val="00E81B5C"/>
    <w:rsid w:val="00E86C45"/>
    <w:rsid w:val="00E9003A"/>
    <w:rsid w:val="00E91861"/>
    <w:rsid w:val="00E93671"/>
    <w:rsid w:val="00E96D35"/>
    <w:rsid w:val="00EA0DBF"/>
    <w:rsid w:val="00EA31D1"/>
    <w:rsid w:val="00EA471A"/>
    <w:rsid w:val="00EA4820"/>
    <w:rsid w:val="00EA5A36"/>
    <w:rsid w:val="00EA6BEF"/>
    <w:rsid w:val="00EA7690"/>
    <w:rsid w:val="00EB3FAD"/>
    <w:rsid w:val="00EB451D"/>
    <w:rsid w:val="00EB4B34"/>
    <w:rsid w:val="00EB6667"/>
    <w:rsid w:val="00EB7169"/>
    <w:rsid w:val="00EB7728"/>
    <w:rsid w:val="00EC0D93"/>
    <w:rsid w:val="00EC329B"/>
    <w:rsid w:val="00EC694C"/>
    <w:rsid w:val="00EC6F47"/>
    <w:rsid w:val="00ED0D2C"/>
    <w:rsid w:val="00ED139B"/>
    <w:rsid w:val="00ED3A48"/>
    <w:rsid w:val="00ED4D38"/>
    <w:rsid w:val="00EE0C17"/>
    <w:rsid w:val="00EE0D5E"/>
    <w:rsid w:val="00EE3B0A"/>
    <w:rsid w:val="00EE7255"/>
    <w:rsid w:val="00EF404C"/>
    <w:rsid w:val="00EF439F"/>
    <w:rsid w:val="00EF5B4F"/>
    <w:rsid w:val="00EF5F36"/>
    <w:rsid w:val="00EF71EC"/>
    <w:rsid w:val="00EF7984"/>
    <w:rsid w:val="00F00996"/>
    <w:rsid w:val="00F0342E"/>
    <w:rsid w:val="00F07B65"/>
    <w:rsid w:val="00F10210"/>
    <w:rsid w:val="00F110A2"/>
    <w:rsid w:val="00F11CC6"/>
    <w:rsid w:val="00F15864"/>
    <w:rsid w:val="00F16639"/>
    <w:rsid w:val="00F212BF"/>
    <w:rsid w:val="00F2203D"/>
    <w:rsid w:val="00F22C41"/>
    <w:rsid w:val="00F234C8"/>
    <w:rsid w:val="00F25CE0"/>
    <w:rsid w:val="00F3026C"/>
    <w:rsid w:val="00F306BF"/>
    <w:rsid w:val="00F327AF"/>
    <w:rsid w:val="00F32A60"/>
    <w:rsid w:val="00F32A78"/>
    <w:rsid w:val="00F34919"/>
    <w:rsid w:val="00F40950"/>
    <w:rsid w:val="00F46228"/>
    <w:rsid w:val="00F50C5D"/>
    <w:rsid w:val="00F50E16"/>
    <w:rsid w:val="00F517C5"/>
    <w:rsid w:val="00F54479"/>
    <w:rsid w:val="00F54CDD"/>
    <w:rsid w:val="00F6135B"/>
    <w:rsid w:val="00F6648A"/>
    <w:rsid w:val="00F673FC"/>
    <w:rsid w:val="00F71F29"/>
    <w:rsid w:val="00F730AF"/>
    <w:rsid w:val="00F745EF"/>
    <w:rsid w:val="00F75D38"/>
    <w:rsid w:val="00F77C31"/>
    <w:rsid w:val="00F80CA6"/>
    <w:rsid w:val="00F81877"/>
    <w:rsid w:val="00F83990"/>
    <w:rsid w:val="00F91B50"/>
    <w:rsid w:val="00F9237B"/>
    <w:rsid w:val="00F9333E"/>
    <w:rsid w:val="00F9335C"/>
    <w:rsid w:val="00F9414C"/>
    <w:rsid w:val="00F94334"/>
    <w:rsid w:val="00F9593F"/>
    <w:rsid w:val="00FA03B0"/>
    <w:rsid w:val="00FA0518"/>
    <w:rsid w:val="00FA37CB"/>
    <w:rsid w:val="00FA48EE"/>
    <w:rsid w:val="00FA52E2"/>
    <w:rsid w:val="00FA6259"/>
    <w:rsid w:val="00FA79B1"/>
    <w:rsid w:val="00FA7F25"/>
    <w:rsid w:val="00FB51AB"/>
    <w:rsid w:val="00FB68F1"/>
    <w:rsid w:val="00FB6B35"/>
    <w:rsid w:val="00FB7641"/>
    <w:rsid w:val="00FC572F"/>
    <w:rsid w:val="00FC57DC"/>
    <w:rsid w:val="00FC5C4E"/>
    <w:rsid w:val="00FC5D7B"/>
    <w:rsid w:val="00FC616D"/>
    <w:rsid w:val="00FD6A04"/>
    <w:rsid w:val="00FE0073"/>
    <w:rsid w:val="00FE13B4"/>
    <w:rsid w:val="00FE48B8"/>
    <w:rsid w:val="00FE5659"/>
    <w:rsid w:val="00FE6F9D"/>
    <w:rsid w:val="00FE746E"/>
    <w:rsid w:val="00FF0249"/>
    <w:rsid w:val="00FF4EDC"/>
    <w:rsid w:val="00FF5BA4"/>
    <w:rsid w:val="00FF6A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598BE"/>
  <w15:docId w15:val="{B3FECE98-E4F4-4875-A08F-E8DD3384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936"/>
    <w:rPr>
      <w:rFonts w:ascii="Times New Roman" w:eastAsia="MS Mincho" w:hAnsi="Times New Roman"/>
      <w:sz w:val="24"/>
      <w:szCs w:val="24"/>
      <w:lang w:eastAsia="ja-JP"/>
    </w:rPr>
  </w:style>
  <w:style w:type="paragraph" w:styleId="Heading1">
    <w:name w:val="heading 1"/>
    <w:aliases w:val="Heading apps,H1,ZHeading 1,Part,L1,Section Title,Head,Numbered,nu,Level 1 Head,Header 1,Level a,Heading 10,MainHeader,tchead,Test Plan,Attribute Heading 1,Tertiary Heading,RFP Heading1,Heading,heading1,S4-SOW Head 1,Head1,RFP h1,$1,level 1,H11"/>
    <w:basedOn w:val="Normal"/>
    <w:next w:val="FFICReportJustified"/>
    <w:link w:val="Heading1Char"/>
    <w:qFormat/>
    <w:rsid w:val="007E6936"/>
    <w:pPr>
      <w:keepNext/>
      <w:pageBreakBefore/>
      <w:widowControl w:val="0"/>
      <w:spacing w:after="120"/>
      <w:outlineLvl w:val="0"/>
    </w:pPr>
    <w:rPr>
      <w:rFonts w:ascii="Calibri" w:eastAsia="Calibri" w:hAnsi="Calibri"/>
      <w:b/>
      <w:bCs/>
      <w:color w:val="003366"/>
      <w:kern w:val="32"/>
      <w:sz w:val="32"/>
      <w:szCs w:val="32"/>
    </w:rPr>
  </w:style>
  <w:style w:type="paragraph" w:styleId="Heading2">
    <w:name w:val="heading 2"/>
    <w:aliases w:val="K-Heading 2,H2,Level 1 Heading,h1,Level 1,K-Heading 21,K-Heading 22,K-Heading 23,K-Heading 24,Heading 2a,Chapter Title,Heading 2rh,h21,Header 2,l2,Header2,Chapter,1.Seite,h2,h,Appendix,2 headline,Heading 2- no#,RFP Heading 2,Bold 14,L2,sl2,$2"/>
    <w:basedOn w:val="Normal"/>
    <w:next w:val="FFICReportJustified"/>
    <w:link w:val="Heading2Char"/>
    <w:qFormat/>
    <w:rsid w:val="007E6936"/>
    <w:pPr>
      <w:keepNext/>
      <w:widowControl w:val="0"/>
      <w:spacing w:before="240" w:after="120"/>
      <w:outlineLvl w:val="1"/>
    </w:pPr>
    <w:rPr>
      <w:rFonts w:eastAsia="Times New Roman"/>
      <w:b/>
      <w:bCs/>
      <w:iCs/>
      <w:color w:val="003366"/>
      <w:sz w:val="28"/>
      <w:szCs w:val="28"/>
    </w:rPr>
  </w:style>
  <w:style w:type="paragraph" w:styleId="Heading3">
    <w:name w:val="heading 3"/>
    <w:aliases w:val="3 bullet,2,H3,S4-SOW Head 3,Titles,Bold 12,L3,h3,H31,Table Attribute Heading,Section,Label,Subsection,Bold Head,bh,(Alt+3),Unterabschnitt,Beitrag-Unterabschnitt,1.2.3.,Header 3,Annotationen,K-Heading 3,K-Heading 31,K-Heading 32,sl,heading 3,3"/>
    <w:basedOn w:val="Heading2"/>
    <w:next w:val="Heading2"/>
    <w:link w:val="Heading3Char"/>
    <w:autoRedefine/>
    <w:qFormat/>
    <w:rsid w:val="007E6936"/>
    <w:pPr>
      <w:widowControl/>
      <w:numPr>
        <w:ilvl w:val="2"/>
      </w:numPr>
      <w:spacing w:before="0" w:after="0" w:line="300" w:lineRule="exact"/>
      <w:jc w:val="both"/>
      <w:outlineLvl w:val="2"/>
    </w:pPr>
    <w:rPr>
      <w:rFonts w:ascii="Verdana" w:eastAsia="Calibri" w:hAnsi="Verdana"/>
      <w:iCs w:val="0"/>
      <w:color w:val="auto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E0D5E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apps Char,H1 Char,ZHeading 1 Char,Part Char,L1 Char,Section Title Char,Head Char,Numbered Char,nu Char,Level 1 Head Char,Header 1 Char,Level a Char,Heading 10 Char,MainHeader Char,tchead Char,Test Plan Char,Tertiary Heading Char"/>
    <w:link w:val="Heading1"/>
    <w:rsid w:val="007E6936"/>
    <w:rPr>
      <w:b/>
      <w:bCs/>
      <w:color w:val="003366"/>
      <w:kern w:val="32"/>
      <w:sz w:val="32"/>
      <w:szCs w:val="32"/>
      <w:lang w:eastAsia="ja-JP"/>
    </w:rPr>
  </w:style>
  <w:style w:type="character" w:customStyle="1" w:styleId="Heading2Char">
    <w:name w:val="Heading 2 Char"/>
    <w:aliases w:val="K-Heading 2 Char,H2 Char,Level 1 Heading Char,h1 Char,Level 1 Char,K-Heading 21 Char,K-Heading 22 Char,K-Heading 23 Char,K-Heading 24 Char,Heading 2a Char,Chapter Title Char,Heading 2rh Char,h21 Char,Header 2 Char,l2 Char,Header2 Char"/>
    <w:link w:val="Heading2"/>
    <w:rsid w:val="007E6936"/>
    <w:rPr>
      <w:rFonts w:ascii="Times New Roman" w:eastAsia="Times New Roman" w:hAnsi="Times New Roman"/>
      <w:b/>
      <w:bCs/>
      <w:iCs/>
      <w:color w:val="003366"/>
      <w:sz w:val="28"/>
      <w:szCs w:val="28"/>
      <w:lang w:eastAsia="ja-JP"/>
    </w:rPr>
  </w:style>
  <w:style w:type="character" w:customStyle="1" w:styleId="Heading3Char">
    <w:name w:val="Heading 3 Char"/>
    <w:aliases w:val="3 bullet Char,2 Char,H3 Char,S4-SOW Head 3 Char,Titles Char,Bold 12 Char,L3 Char,h3 Char,H31 Char,Table Attribute Heading Char,Section Char,Label Char,Subsection Char,Bold Head Char,bh Char,(Alt+3) Char,Unterabschnitt Char,1.2.3. Char"/>
    <w:link w:val="Heading3"/>
    <w:rsid w:val="007E6936"/>
    <w:rPr>
      <w:rFonts w:ascii="Verdana" w:hAnsi="Verdana"/>
      <w:b/>
      <w:bCs/>
      <w:lang w:eastAsia="ja-JP"/>
    </w:rPr>
  </w:style>
  <w:style w:type="paragraph" w:customStyle="1" w:styleId="FFICReportJustified">
    <w:name w:val="FFIC Report Justified"/>
    <w:basedOn w:val="Normal"/>
    <w:rsid w:val="007E6936"/>
    <w:pPr>
      <w:widowControl w:val="0"/>
    </w:pPr>
    <w:rPr>
      <w:rFonts w:eastAsia="Times New Roman"/>
      <w:color w:val="000000"/>
      <w:sz w:val="22"/>
      <w:lang w:eastAsia="en-US"/>
    </w:rPr>
  </w:style>
  <w:style w:type="paragraph" w:styleId="BodyTextIndent">
    <w:name w:val="Body Text Indent"/>
    <w:aliases w:val="BodyText,b,bti"/>
    <w:basedOn w:val="Normal"/>
    <w:link w:val="BodyTextIndentChar"/>
    <w:rsid w:val="007E6936"/>
    <w:pPr>
      <w:ind w:left="720"/>
    </w:pPr>
    <w:rPr>
      <w:rFonts w:ascii="Arial" w:eastAsia="Times New Roman" w:hAnsi="Arial"/>
      <w:sz w:val="20"/>
    </w:rPr>
  </w:style>
  <w:style w:type="character" w:customStyle="1" w:styleId="BodyTextIndentChar">
    <w:name w:val="Body Text Indent Char"/>
    <w:aliases w:val="BodyText Char,b Char,bti Char"/>
    <w:link w:val="BodyTextIndent"/>
    <w:rsid w:val="007E6936"/>
    <w:rPr>
      <w:rFonts w:ascii="Arial" w:eastAsia="Times New Roman" w:hAnsi="Arial" w:cs="Arial"/>
      <w:szCs w:val="24"/>
    </w:rPr>
  </w:style>
  <w:style w:type="paragraph" w:styleId="ListParagraph">
    <w:name w:val="List Paragraph"/>
    <w:basedOn w:val="Normal"/>
    <w:uiPriority w:val="34"/>
    <w:qFormat/>
    <w:rsid w:val="007E6936"/>
    <w:pPr>
      <w:ind w:left="720"/>
    </w:pPr>
  </w:style>
  <w:style w:type="paragraph" w:styleId="BodyTextIndent3">
    <w:name w:val="Body Text Indent 3"/>
    <w:basedOn w:val="Normal"/>
    <w:link w:val="BodyTextIndent3Char"/>
    <w:uiPriority w:val="99"/>
    <w:unhideWhenUsed/>
    <w:rsid w:val="00F327A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rsid w:val="00F327AF"/>
    <w:rPr>
      <w:rFonts w:ascii="Times New Roman" w:eastAsia="MS Mincho" w:hAnsi="Times New Roman"/>
      <w:sz w:val="16"/>
      <w:szCs w:val="16"/>
      <w:lang w:eastAsia="ja-JP"/>
    </w:rPr>
  </w:style>
  <w:style w:type="paragraph" w:customStyle="1" w:styleId="toa">
    <w:name w:val="toa"/>
    <w:basedOn w:val="Normal"/>
    <w:rsid w:val="00D318E3"/>
    <w:pPr>
      <w:tabs>
        <w:tab w:val="left" w:pos="9000"/>
        <w:tab w:val="right" w:pos="9360"/>
      </w:tabs>
      <w:suppressAutoHyphens/>
    </w:pPr>
    <w:rPr>
      <w:rFonts w:ascii="Courier New" w:eastAsia="Times New Roman" w:hAnsi="Courier New"/>
      <w:szCs w:val="20"/>
      <w:lang w:eastAsia="en-US"/>
    </w:rPr>
  </w:style>
  <w:style w:type="table" w:styleId="TableGrid">
    <w:name w:val="Table Grid"/>
    <w:basedOn w:val="TableNormal"/>
    <w:uiPriority w:val="39"/>
    <w:rsid w:val="00C575E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4Char">
    <w:name w:val="Heading 4 Char"/>
    <w:link w:val="Heading4"/>
    <w:uiPriority w:val="9"/>
    <w:semiHidden/>
    <w:rsid w:val="00EE0D5E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styleId="BodyText">
    <w:name w:val="Body Text"/>
    <w:basedOn w:val="Normal"/>
    <w:link w:val="BodyTextChar"/>
    <w:uiPriority w:val="99"/>
    <w:unhideWhenUsed/>
    <w:rsid w:val="00EE0D5E"/>
    <w:pPr>
      <w:spacing w:after="120"/>
    </w:pPr>
  </w:style>
  <w:style w:type="character" w:customStyle="1" w:styleId="BodyTextChar">
    <w:name w:val="Body Text Char"/>
    <w:link w:val="BodyText"/>
    <w:uiPriority w:val="99"/>
    <w:rsid w:val="00EE0D5E"/>
    <w:rPr>
      <w:rFonts w:ascii="Times New Roman" w:eastAsia="MS Mincho" w:hAnsi="Times New Roman"/>
      <w:sz w:val="24"/>
      <w:szCs w:val="24"/>
      <w:lang w:eastAsia="ja-JP"/>
    </w:rPr>
  </w:style>
  <w:style w:type="paragraph" w:customStyle="1" w:styleId="Paragraph">
    <w:name w:val="Paragraph"/>
    <w:basedOn w:val="Normal"/>
    <w:rsid w:val="00EE0D5E"/>
    <w:pPr>
      <w:overflowPunct w:val="0"/>
      <w:autoSpaceDE w:val="0"/>
      <w:autoSpaceDN w:val="0"/>
      <w:adjustRightInd w:val="0"/>
      <w:spacing w:before="72" w:after="72"/>
      <w:jc w:val="both"/>
    </w:pPr>
    <w:rPr>
      <w:rFonts w:ascii="Helvetica" w:eastAsia="Times New Roman" w:hAnsi="Helvetica"/>
      <w:color w:val="000000"/>
      <w:sz w:val="20"/>
      <w:szCs w:val="20"/>
      <w:lang w:eastAsia="en-US"/>
    </w:rPr>
  </w:style>
  <w:style w:type="character" w:customStyle="1" w:styleId="Checkbox">
    <w:name w:val="Checkbox"/>
    <w:rsid w:val="00EE0D5E"/>
    <w:rPr>
      <w:rFonts w:ascii="Times New Roman" w:hAnsi="Times New Roman"/>
      <w:sz w:val="22"/>
    </w:rPr>
  </w:style>
  <w:style w:type="table" w:styleId="LightShading-Accent4">
    <w:name w:val="Light Shading Accent 4"/>
    <w:basedOn w:val="TableNormal"/>
    <w:uiPriority w:val="60"/>
    <w:rsid w:val="000E1570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styleId="Header">
    <w:name w:val="header"/>
    <w:aliases w:val="page-header,ph,l"/>
    <w:basedOn w:val="Normal"/>
    <w:link w:val="HeaderChar"/>
    <w:uiPriority w:val="99"/>
    <w:unhideWhenUsed/>
    <w:rsid w:val="001575E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page-header Char1,ph Char1,l Char"/>
    <w:link w:val="Header"/>
    <w:uiPriority w:val="99"/>
    <w:rsid w:val="001575E7"/>
    <w:rPr>
      <w:rFonts w:ascii="Times New Roman" w:eastAsia="MS Mincho" w:hAnsi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1575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575E7"/>
    <w:rPr>
      <w:rFonts w:ascii="Times New Roman" w:eastAsia="MS Mincho" w:hAnsi="Times New Roman"/>
      <w:sz w:val="24"/>
      <w:szCs w:val="24"/>
      <w:lang w:eastAsia="ja-JP"/>
    </w:rPr>
  </w:style>
  <w:style w:type="paragraph" w:customStyle="1" w:styleId="HPFooter">
    <w:name w:val="HP Footer"/>
    <w:uiPriority w:val="99"/>
    <w:rsid w:val="001575E7"/>
    <w:rPr>
      <w:rFonts w:ascii="Futura Bk" w:eastAsia="MS Mincho" w:hAnsi="Futura Bk"/>
      <w:color w:val="808080"/>
      <w:sz w:val="18"/>
    </w:rPr>
  </w:style>
  <w:style w:type="paragraph" w:styleId="CommentText">
    <w:name w:val="annotation text"/>
    <w:basedOn w:val="Normal"/>
    <w:link w:val="CommentTextChar"/>
    <w:semiHidden/>
    <w:rsid w:val="001575E7"/>
    <w:rPr>
      <w:sz w:val="20"/>
      <w:szCs w:val="20"/>
    </w:rPr>
  </w:style>
  <w:style w:type="character" w:customStyle="1" w:styleId="CommentTextChar">
    <w:name w:val="Comment Text Char"/>
    <w:link w:val="CommentText"/>
    <w:semiHidden/>
    <w:rsid w:val="001575E7"/>
    <w:rPr>
      <w:rFonts w:ascii="Times New Roman" w:eastAsia="MS Mincho" w:hAnsi="Times New Roman"/>
      <w:lang w:eastAsia="ja-JP"/>
    </w:rPr>
  </w:style>
  <w:style w:type="character" w:styleId="Hyperlink">
    <w:name w:val="Hyperlink"/>
    <w:unhideWhenUsed/>
    <w:rsid w:val="00CB3DE4"/>
    <w:rPr>
      <w:color w:val="0000FF"/>
      <w:u w:val="single"/>
    </w:rPr>
  </w:style>
  <w:style w:type="paragraph" w:styleId="Title">
    <w:name w:val="Title"/>
    <w:basedOn w:val="Normal"/>
    <w:qFormat/>
    <w:rsid w:val="00A83D5E"/>
    <w:pPr>
      <w:jc w:val="center"/>
    </w:pPr>
    <w:rPr>
      <w:rFonts w:eastAsia="Times New Roman" w:cs="Angsana New"/>
      <w:b/>
      <w:bCs/>
      <w:u w:val="single"/>
      <w:lang w:eastAsia="en-US"/>
    </w:rPr>
  </w:style>
  <w:style w:type="character" w:customStyle="1" w:styleId="page-headerChar">
    <w:name w:val="page-header Char"/>
    <w:aliases w:val="ph Char,l Char Char"/>
    <w:rsid w:val="00F0342E"/>
    <w:rPr>
      <w:rFonts w:cs="Angsana New"/>
      <w:sz w:val="24"/>
      <w:szCs w:val="24"/>
      <w:lang w:val="en-US" w:eastAsia="en-US" w:bidi="ar-SA"/>
    </w:rPr>
  </w:style>
  <w:style w:type="paragraph" w:customStyle="1" w:styleId="Default">
    <w:name w:val="Default"/>
    <w:rsid w:val="00CC631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IN"/>
    </w:rPr>
  </w:style>
  <w:style w:type="paragraph" w:styleId="TOC6">
    <w:name w:val="toc 6"/>
    <w:basedOn w:val="Normal"/>
    <w:next w:val="Normal"/>
    <w:semiHidden/>
    <w:rsid w:val="00165486"/>
    <w:pPr>
      <w:widowControl w:val="0"/>
    </w:pPr>
    <w:rPr>
      <w:rFonts w:eastAsia="Times New Roman"/>
      <w:sz w:val="18"/>
      <w:szCs w:val="20"/>
      <w:lang w:val="en-GB" w:eastAsia="en-GB"/>
    </w:rPr>
  </w:style>
  <w:style w:type="paragraph" w:customStyle="1" w:styleId="DefaultText">
    <w:name w:val="Default Text"/>
    <w:basedOn w:val="Normal"/>
    <w:rsid w:val="0017486C"/>
    <w:pPr>
      <w:spacing w:after="72"/>
      <w:ind w:left="567"/>
      <w:jc w:val="both"/>
    </w:pPr>
    <w:rPr>
      <w:rFonts w:eastAsia="Times New Roman"/>
      <w:snapToGrid w:val="0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6B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6B2"/>
    <w:rPr>
      <w:rFonts w:ascii="Tahoma" w:eastAsia="MS Mincho" w:hAnsi="Tahoma" w:cs="Tahoma"/>
      <w:sz w:val="16"/>
      <w:szCs w:val="16"/>
      <w:lang w:eastAsia="ja-JP"/>
    </w:rPr>
  </w:style>
  <w:style w:type="character" w:styleId="FollowedHyperlink">
    <w:name w:val="FollowedHyperlink"/>
    <w:uiPriority w:val="99"/>
    <w:semiHidden/>
    <w:unhideWhenUsed/>
    <w:rsid w:val="00880EC7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506287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628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06287"/>
    <w:rPr>
      <w:rFonts w:ascii="Times New Roman" w:eastAsia="MS Mincho" w:hAnsi="Times New Roman"/>
      <w:b/>
      <w:bCs/>
      <w:lang w:eastAsia="ja-JP"/>
    </w:rPr>
  </w:style>
  <w:style w:type="character" w:customStyle="1" w:styleId="BodyTextChar1">
    <w:name w:val="Body Text Char1"/>
    <w:semiHidden/>
    <w:rsid w:val="002B4E6F"/>
    <w:rPr>
      <w:rFonts w:eastAsia="MS Mincho"/>
      <w:sz w:val="24"/>
      <w:szCs w:val="24"/>
      <w:lang w:val="en-US" w:eastAsia="ja-JP" w:bidi="ar-SA"/>
    </w:rPr>
  </w:style>
  <w:style w:type="paragraph" w:styleId="NormalWeb">
    <w:name w:val="Normal (Web)"/>
    <w:basedOn w:val="Normal"/>
    <w:uiPriority w:val="99"/>
    <w:semiHidden/>
    <w:unhideWhenUsed/>
    <w:rsid w:val="00FA03B0"/>
    <w:pPr>
      <w:spacing w:before="100" w:beforeAutospacing="1" w:after="100" w:afterAutospacing="1"/>
    </w:pPr>
    <w:rPr>
      <w:rFonts w:eastAsia="Times New Roman"/>
      <w:lang w:val="en-IN" w:eastAsia="en-IN"/>
    </w:rPr>
  </w:style>
  <w:style w:type="paragraph" w:styleId="Revision">
    <w:name w:val="Revision"/>
    <w:hidden/>
    <w:uiPriority w:val="99"/>
    <w:semiHidden/>
    <w:rsid w:val="002443D4"/>
    <w:rPr>
      <w:rFonts w:ascii="Times New Roman" w:eastAsia="MS Mincho" w:hAnsi="Times New Roman"/>
      <w:sz w:val="24"/>
      <w:szCs w:val="24"/>
      <w:lang w:eastAsia="ja-JP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D046C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391815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B3A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ABC.co.i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bc@ABC.co.in" TargetMode="Externa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f_shashidhar\Desktop\ModelSOW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339CE1-0686-43BF-831E-1FB8080D9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ModelSOW1.dot</Template>
  <TotalTime>237</TotalTime>
  <Pages>7</Pages>
  <Words>889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Toyota Kirloskar Motor Pvt. Ltd.</Company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tf_ashwinrao</dc:creator>
  <cp:lastModifiedBy>Sandeep Hegde</cp:lastModifiedBy>
  <cp:revision>21</cp:revision>
  <cp:lastPrinted>2020-01-29T04:19:00Z</cp:lastPrinted>
  <dcterms:created xsi:type="dcterms:W3CDTF">2021-01-29T13:22:00Z</dcterms:created>
  <dcterms:modified xsi:type="dcterms:W3CDTF">2025-11-13T09:33:00Z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133d6bdb,69e5858,31998b2c</vt:lpwstr>
  </property>
  <property fmtid="{D5CDD505-2E9C-101B-9397-08002B2CF9AE}" pid="3" name="ClassificationContentMarkingHeaderFontProps">
    <vt:lpwstr>#0000ff,10,Calibri</vt:lpwstr>
  </property>
  <property fmtid="{D5CDD505-2E9C-101B-9397-08002B2CF9AE}" pid="4" name="ClassificationContentMarkingHeaderText">
    <vt:lpwstr>Protected</vt:lpwstr>
  </property>
  <property fmtid="{D5CDD505-2E9C-101B-9397-08002B2CF9AE}" pid="5" name="MSIP_Label_7927d67f-ab08-4603-91fd-9d3a83eafc7d_Enabled">
    <vt:lpwstr>true</vt:lpwstr>
  </property>
  <property fmtid="{D5CDD505-2E9C-101B-9397-08002B2CF9AE}" pid="6" name="MSIP_Label_7927d67f-ab08-4603-91fd-9d3a83eafc7d_SetDate">
    <vt:lpwstr>2025-04-09T10:54:30Z</vt:lpwstr>
  </property>
  <property fmtid="{D5CDD505-2E9C-101B-9397-08002B2CF9AE}" pid="7" name="MSIP_Label_7927d67f-ab08-4603-91fd-9d3a83eafc7d_Method">
    <vt:lpwstr>Privileged</vt:lpwstr>
  </property>
  <property fmtid="{D5CDD505-2E9C-101B-9397-08002B2CF9AE}" pid="8" name="MSIP_Label_7927d67f-ab08-4603-91fd-9d3a83eafc7d_Name">
    <vt:lpwstr>Protected</vt:lpwstr>
  </property>
  <property fmtid="{D5CDD505-2E9C-101B-9397-08002B2CF9AE}" pid="9" name="MSIP_Label_7927d67f-ab08-4603-91fd-9d3a83eafc7d_SiteId">
    <vt:lpwstr>57b9390d-91d5-4fbd-8800-8fe81cc0529d</vt:lpwstr>
  </property>
  <property fmtid="{D5CDD505-2E9C-101B-9397-08002B2CF9AE}" pid="10" name="MSIP_Label_7927d67f-ab08-4603-91fd-9d3a83eafc7d_ActionId">
    <vt:lpwstr>4297c879-e3fc-425b-955c-79999c8a149b</vt:lpwstr>
  </property>
  <property fmtid="{D5CDD505-2E9C-101B-9397-08002B2CF9AE}" pid="11" name="MSIP_Label_7927d67f-ab08-4603-91fd-9d3a83eafc7d_ContentBits">
    <vt:lpwstr>1</vt:lpwstr>
  </property>
  <property fmtid="{D5CDD505-2E9C-101B-9397-08002B2CF9AE}" pid="12" name="MSIP_Label_7927d67f-ab08-4603-91fd-9d3a83eafc7d_Tag">
    <vt:lpwstr>10, 0, 1, 1</vt:lpwstr>
  </property>
</Properties>
</file>