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B65B" w14:textId="77777777" w:rsidR="00C575E8" w:rsidRPr="00B04591" w:rsidRDefault="00627D99" w:rsidP="004227C5">
      <w:pPr>
        <w:pStyle w:val="Heading1"/>
        <w:pageBreakBefore w:val="0"/>
        <w:widowControl/>
        <w:spacing w:before="240" w:after="60"/>
        <w:ind w:left="180"/>
        <w:jc w:val="center"/>
        <w:rPr>
          <w:rFonts w:ascii="Arial" w:eastAsia="Times New Roman" w:hAnsi="Arial"/>
          <w:sz w:val="40"/>
          <w:lang w:eastAsia="en-US"/>
        </w:rPr>
      </w:pPr>
      <w:bookmarkStart w:id="0" w:name="_Toc270601434"/>
      <w:r>
        <w:rPr>
          <w:rFonts w:ascii="Arial" w:eastAsia="Times New Roman" w:hAnsi="Arial"/>
          <w:noProof/>
          <w:sz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33F965CD" wp14:editId="01C34BA2">
                <wp:simplePos x="0" y="0"/>
                <wp:positionH relativeFrom="page">
                  <wp:posOffset>0</wp:posOffset>
                </wp:positionH>
                <wp:positionV relativeFrom="page">
                  <wp:posOffset>190500</wp:posOffset>
                </wp:positionV>
                <wp:extent cx="7772400" cy="273685"/>
                <wp:effectExtent l="0" t="0" r="0" b="2540"/>
                <wp:wrapNone/>
                <wp:docPr id="14" name="Text Box 14" descr="{&quot;HashCode&quot;:517694638,&quot;Height&quot;:792.0,&quot;Width&quot;:612.0,&quot;Placement&quot;:&quot;Header&quot;,&quot;Index&quot;:&quot;Primary&quot;,&quot;Section&quot;:1,&quot;Top&quot;:0.0,&quot;Left&quot;:0.0}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FF7D0" w14:textId="77777777" w:rsidR="00627D99" w:rsidRPr="0028459C" w:rsidRDefault="00627D99" w:rsidP="00627D99">
                            <w:pPr>
                              <w:jc w:val="center"/>
                              <w:rPr>
                                <w:rFonts w:ascii="Calibri" w:hAnsi="Calibri" w:cs="Calibri"/>
                                <w:color w:val="0000FF"/>
                                <w:sz w:val="20"/>
                              </w:rPr>
                            </w:pPr>
                            <w:r w:rsidRPr="0028459C">
                              <w:rPr>
                                <w:rFonts w:ascii="Calibri" w:hAnsi="Calibri" w:cs="Calibri"/>
                                <w:color w:val="0000FF"/>
                                <w:sz w:val="20"/>
                              </w:rPr>
                              <w:t>Protected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F965C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{&quot;HashCode&quot;:517694638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" o:allowincell="f" filled="f" stroked="f">
                <v:textbox inset=",0,,0">
                  <w:txbxContent>
                    <w:p w14:paraId="662FF7D0" w14:textId="77777777" w:rsidR="00627D99" w:rsidRPr="0028459C" w:rsidRDefault="00627D99" w:rsidP="00627D99">
                      <w:pPr>
                        <w:jc w:val="center"/>
                        <w:rPr>
                          <w:rFonts w:ascii="Calibri" w:hAnsi="Calibri" w:cs="Calibri"/>
                          <w:color w:val="0000FF"/>
                          <w:sz w:val="20"/>
                        </w:rPr>
                      </w:pPr>
                      <w:r w:rsidRPr="0028459C">
                        <w:rPr>
                          <w:rFonts w:ascii="Calibri" w:hAnsi="Calibri" w:cs="Calibri"/>
                          <w:color w:val="0000FF"/>
                          <w:sz w:val="20"/>
                        </w:rPr>
                        <w:t>Protected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27C5" w:rsidRPr="00B04591">
        <w:rPr>
          <w:rFonts w:ascii="Arial" w:eastAsia="Times New Roman" w:hAnsi="Arial"/>
          <w:sz w:val="40"/>
          <w:lang w:eastAsia="en-US"/>
        </w:rPr>
        <w:t>Toyota Kirloskar Motor Pvt. Ltd.</w:t>
      </w:r>
    </w:p>
    <w:tbl>
      <w:tblPr>
        <w:tblpPr w:leftFromText="180" w:rightFromText="180" w:vertAnchor="page" w:horzAnchor="margin" w:tblpXSpec="center" w:tblpY="3886"/>
        <w:tblW w:w="0" w:type="auto"/>
        <w:tblBorders>
          <w:top w:val="single" w:sz="8" w:space="0" w:color="8064A2"/>
          <w:bottom w:val="single" w:sz="8" w:space="0" w:color="8064A2"/>
        </w:tblBorders>
        <w:tblLook w:val="04A0" w:firstRow="1" w:lastRow="0" w:firstColumn="1" w:lastColumn="0" w:noHBand="0" w:noVBand="1"/>
      </w:tblPr>
      <w:tblGrid>
        <w:gridCol w:w="3438"/>
        <w:gridCol w:w="5418"/>
      </w:tblGrid>
      <w:tr w:rsidR="00CD6278" w:rsidRPr="004876CC" w14:paraId="4B65FD3A" w14:textId="77777777" w:rsidTr="00CD6278">
        <w:tc>
          <w:tcPr>
            <w:tcW w:w="8856" w:type="dxa"/>
            <w:gridSpan w:val="2"/>
            <w:tcBorders>
              <w:top w:val="single" w:sz="8" w:space="0" w:color="8064A2"/>
              <w:left w:val="nil"/>
              <w:bottom w:val="single" w:sz="8" w:space="0" w:color="8064A2"/>
              <w:right w:val="nil"/>
            </w:tcBorders>
          </w:tcPr>
          <w:p w14:paraId="48CBBEDD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jc w:val="center"/>
              <w:rPr>
                <w:rFonts w:asciiTheme="minorHAnsi" w:eastAsia="Times New Roman" w:hAnsiTheme="minorHAnsi" w:cstheme="minorHAnsi"/>
                <w:bCs w:val="0"/>
                <w:color w:val="auto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Cs w:val="0"/>
                <w:color w:val="auto"/>
                <w:sz w:val="40"/>
                <w:lang w:eastAsia="en-US"/>
              </w:rPr>
              <w:t>Scope of Work Document</w:t>
            </w:r>
          </w:p>
        </w:tc>
      </w:tr>
      <w:tr w:rsidR="00CD6278" w:rsidRPr="004876CC" w14:paraId="4A806FCB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22B064DA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Purchase Order No. &amp; Date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6419BD4F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lang w:eastAsia="en-US"/>
              </w:rPr>
            </w:pPr>
          </w:p>
        </w:tc>
      </w:tr>
      <w:tr w:rsidR="00CD6278" w:rsidRPr="004876CC" w14:paraId="28E9D785" w14:textId="77777777" w:rsidTr="00CD6278">
        <w:tc>
          <w:tcPr>
            <w:tcW w:w="3438" w:type="dxa"/>
          </w:tcPr>
          <w:p w14:paraId="3C4D8E65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Vendor Name</w:t>
            </w:r>
          </w:p>
        </w:tc>
        <w:tc>
          <w:tcPr>
            <w:tcW w:w="5418" w:type="dxa"/>
          </w:tcPr>
          <w:p w14:paraId="065C95C2" w14:textId="494F5791" w:rsidR="00CD6278" w:rsidRPr="004876CC" w:rsidRDefault="00CD5AC4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ABC</w:t>
            </w:r>
            <w:r w:rsidR="00CD6278" w:rsidRPr="004876CC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 xml:space="preserve"> Software Pvt. Ltd</w:t>
            </w:r>
            <w:r w:rsidR="00CD6278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.</w:t>
            </w:r>
          </w:p>
        </w:tc>
      </w:tr>
      <w:tr w:rsidR="00CD6278" w:rsidRPr="004876CC" w14:paraId="02E0D49A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2DFDCAF4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SOW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Effective From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7C5FD0F9" w14:textId="4C4229AA" w:rsidR="00CD6278" w:rsidRPr="004876CC" w:rsidRDefault="005F0DE7" w:rsidP="00677272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01</w:t>
            </w:r>
            <w:r w:rsidR="00CD6278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-</w:t>
            </w:r>
            <w:r w:rsidR="00AA3013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Apr</w:t>
            </w:r>
            <w:r w:rsidR="00CD6278" w:rsidRPr="004876CC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 xml:space="preserve"> 20</w:t>
            </w:r>
            <w:r w:rsidR="00CD6278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2</w:t>
            </w:r>
            <w:r w:rsidR="00AA3013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5</w:t>
            </w:r>
          </w:p>
        </w:tc>
      </w:tr>
      <w:tr w:rsidR="00CD6278" w:rsidRPr="004876CC" w14:paraId="74EF2107" w14:textId="77777777" w:rsidTr="00CD6278">
        <w:tc>
          <w:tcPr>
            <w:tcW w:w="3438" w:type="dxa"/>
          </w:tcPr>
          <w:p w14:paraId="0648BA0B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SOW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Effective To</w:t>
            </w:r>
          </w:p>
        </w:tc>
        <w:tc>
          <w:tcPr>
            <w:tcW w:w="5418" w:type="dxa"/>
          </w:tcPr>
          <w:p w14:paraId="2F15DDEA" w14:textId="7A3FCDDF" w:rsidR="00CD6278" w:rsidRPr="004876CC" w:rsidRDefault="00FA0518" w:rsidP="00677272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3</w:t>
            </w:r>
            <w:r w:rsidR="00AA3013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1</w:t>
            </w:r>
            <w:r w:rsidR="00CD6278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-</w:t>
            </w:r>
            <w:r w:rsidR="00AA3013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Mar</w:t>
            </w:r>
            <w:r w:rsidR="00CD6278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 xml:space="preserve"> 202</w:t>
            </w:r>
            <w:r w:rsidR="00AA3013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6</w:t>
            </w:r>
          </w:p>
        </w:tc>
      </w:tr>
      <w:tr w:rsidR="00CD6278" w:rsidRPr="004876CC" w14:paraId="68C3D717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14D301FE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MSA Validity 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Effective From</w:t>
            </w: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7E00337A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01</w:t>
            </w:r>
            <w:r>
              <w:rPr>
                <w:rFonts w:asciiTheme="minorHAnsi" w:hAnsiTheme="minorHAnsi" w:cstheme="minorHAnsi"/>
                <w:color w:val="auto"/>
                <w:sz w:val="28"/>
                <w:szCs w:val="24"/>
                <w:vertAlign w:val="superscript"/>
                <w:lang w:eastAsia="en-US"/>
              </w:rPr>
              <w:t>st</w:t>
            </w: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April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20</w:t>
            </w:r>
            <w:r w:rsidR="00B353FD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21</w:t>
            </w:r>
          </w:p>
        </w:tc>
      </w:tr>
      <w:tr w:rsidR="00CD6278" w:rsidRPr="004876CC" w14:paraId="7CAE9DB1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3C1F6C4A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MSA Validity 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Effective To</w:t>
            </w: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1C8A320B" w14:textId="77777777" w:rsidR="00CD6278" w:rsidRPr="00B553D4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0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1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vertAlign w:val="superscript"/>
                <w:lang w:eastAsia="en-US"/>
              </w:rPr>
              <w:t>st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April</w:t>
            </w:r>
            <w:r w:rsidR="0047119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2026</w:t>
            </w:r>
          </w:p>
        </w:tc>
      </w:tr>
      <w:tr w:rsidR="00CD6278" w:rsidRPr="004876CC" w14:paraId="275CFBEF" w14:textId="77777777" w:rsidTr="00CD6278">
        <w:tc>
          <w:tcPr>
            <w:tcW w:w="3438" w:type="dxa"/>
          </w:tcPr>
          <w:p w14:paraId="51E49D5D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Title of Project/ Activity</w:t>
            </w:r>
          </w:p>
        </w:tc>
        <w:tc>
          <w:tcPr>
            <w:tcW w:w="5418" w:type="dxa"/>
          </w:tcPr>
          <w:p w14:paraId="4A75E19C" w14:textId="174794AC" w:rsidR="00CD6278" w:rsidRPr="00C71C2F" w:rsidRDefault="00AA3013" w:rsidP="00677272">
            <w:pPr>
              <w:pStyle w:val="Heading1"/>
              <w:pageBreakBefore w:val="0"/>
              <w:widowControl/>
              <w:spacing w:before="240" w:after="60"/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</w:rPr>
              <w:t xml:space="preserve">Full stack developer </w:t>
            </w:r>
            <w:r w:rsidR="00DB510A">
              <w:rPr>
                <w:rFonts w:asciiTheme="minorHAnsi" w:hAnsiTheme="minorHAnsi" w:cstheme="minorHAnsi"/>
                <w:color w:val="auto"/>
                <w:sz w:val="28"/>
              </w:rPr>
              <w:t xml:space="preserve">for DX activities in </w:t>
            </w:r>
            <w:r>
              <w:rPr>
                <w:rFonts w:asciiTheme="minorHAnsi" w:hAnsiTheme="minorHAnsi" w:cstheme="minorHAnsi"/>
                <w:color w:val="auto"/>
                <w:sz w:val="28"/>
              </w:rPr>
              <w:t>S&amp;M – Customer DX</w:t>
            </w:r>
          </w:p>
        </w:tc>
      </w:tr>
    </w:tbl>
    <w:p w14:paraId="3539C6A2" w14:textId="77777777" w:rsidR="00C575E8" w:rsidRPr="00B353FD" w:rsidRDefault="00C575E8" w:rsidP="004227C5">
      <w:pPr>
        <w:pStyle w:val="Heading1"/>
        <w:pageBreakBefore w:val="0"/>
        <w:widowControl/>
        <w:spacing w:before="240" w:after="60"/>
        <w:ind w:left="180"/>
        <w:jc w:val="center"/>
        <w:rPr>
          <w:rFonts w:ascii="Arial" w:eastAsia="Times New Roman" w:hAnsi="Arial"/>
          <w:sz w:val="40"/>
          <w:lang w:eastAsia="en-US"/>
        </w:rPr>
      </w:pPr>
    </w:p>
    <w:p w14:paraId="04860148" w14:textId="77777777" w:rsidR="00B353FD" w:rsidRPr="00B353FD" w:rsidRDefault="00B353FD" w:rsidP="00B353FD">
      <w:pPr>
        <w:pStyle w:val="FFICReportJustified"/>
        <w:rPr>
          <w:rFonts w:ascii="Arial" w:hAnsi="Arial"/>
          <w:b/>
          <w:bCs/>
          <w:color w:val="003366"/>
          <w:kern w:val="32"/>
          <w:sz w:val="40"/>
          <w:szCs w:val="32"/>
        </w:rPr>
      </w:pPr>
      <w:r>
        <w:rPr>
          <w:rFonts w:ascii="Arial" w:hAnsi="Arial"/>
          <w:b/>
          <w:bCs/>
          <w:color w:val="003366"/>
          <w:kern w:val="32"/>
          <w:sz w:val="40"/>
          <w:szCs w:val="32"/>
        </w:rPr>
        <w:t xml:space="preserve">                           </w:t>
      </w:r>
      <w:r w:rsidRPr="00B353FD">
        <w:rPr>
          <w:rFonts w:ascii="Arial" w:hAnsi="Arial"/>
          <w:b/>
          <w:bCs/>
          <w:color w:val="003366"/>
          <w:kern w:val="32"/>
          <w:sz w:val="40"/>
          <w:szCs w:val="32"/>
        </w:rPr>
        <w:t>Purchase division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926"/>
      </w:tblGrid>
      <w:tr w:rsidR="009E2EB4" w:rsidRPr="004876CC" w14:paraId="4E0EC29D" w14:textId="77777777" w:rsidTr="009E2EB4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3EBE520" w14:textId="77777777" w:rsidR="0053515C" w:rsidRDefault="0053515C" w:rsidP="0053515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2BC1B86B" w14:textId="77777777" w:rsidR="0053515C" w:rsidRPr="00335ECF" w:rsidRDefault="0053515C" w:rsidP="0053515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0"/>
              </w:rPr>
            </w:pPr>
            <w:r w:rsidRPr="00335EC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0"/>
              </w:rPr>
              <w:t>Between</w:t>
            </w:r>
          </w:p>
          <w:p w14:paraId="41CCB8C3" w14:textId="441B8380" w:rsidR="00050881" w:rsidRDefault="00CD5AC4" w:rsidP="009E2EB4">
            <w:pPr>
              <w:spacing w:before="120" w:after="120" w:line="288" w:lineRule="auto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ABC</w:t>
            </w:r>
            <w:r w:rsidR="009E2EB4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Software  Pvt</w:t>
            </w:r>
            <w:r w:rsidR="00715A50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>.</w:t>
            </w:r>
            <w:r w:rsidR="009E2EB4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Ltd</w:t>
            </w:r>
            <w:r w:rsidR="00715A50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>.</w:t>
            </w:r>
            <w:r w:rsidR="009E2EB4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</w:t>
            </w:r>
            <w:r w:rsidR="009E2EB4"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having its office at #42, 15th Cross, 14th Main, Sector IV, HSR Layout, Bangalore-560102. (Hereinafter referred to as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ABC</w:t>
            </w:r>
            <w:r w:rsidR="008A6D62"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) </w:t>
            </w:r>
          </w:p>
          <w:p w14:paraId="65D8ED26" w14:textId="77777777" w:rsidR="009E2EB4" w:rsidRPr="004876CC" w:rsidRDefault="008A6D62" w:rsidP="00050881">
            <w:pPr>
              <w:spacing w:before="120" w:after="120" w:line="288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>and</w:t>
            </w:r>
            <w:r w:rsidR="009E2EB4"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>,</w:t>
            </w:r>
          </w:p>
        </w:tc>
      </w:tr>
      <w:tr w:rsidR="009E2EB4" w:rsidRPr="004876CC" w14:paraId="4D0217B0" w14:textId="77777777" w:rsidTr="009E2EB4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74CEBE2" w14:textId="77777777" w:rsidR="009E2EB4" w:rsidRPr="004876CC" w:rsidRDefault="009E2EB4" w:rsidP="009E2EB4">
            <w:pPr>
              <w:spacing w:before="120" w:after="120" w:line="288" w:lineRule="auto"/>
              <w:rPr>
                <w:rFonts w:asciiTheme="minorHAnsi" w:hAnsiTheme="minorHAnsi" w:cstheme="minorHAnsi"/>
                <w:color w:val="000000"/>
              </w:rPr>
            </w:pPr>
            <w:r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M/s Toyota Kirloskar Motor Pvt. Ltd, having its registered office </w:t>
            </w:r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 xml:space="preserve">at Plot No. 1, Bidadi Industrial Area, </w:t>
            </w:r>
            <w:proofErr w:type="spellStart"/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>Ramanagara</w:t>
            </w:r>
            <w:proofErr w:type="spellEnd"/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 xml:space="preserve">  District, Karnataka State,  PIN 562 109, India (Hereinafter referred to as "TKM")</w:t>
            </w:r>
          </w:p>
        </w:tc>
      </w:tr>
    </w:tbl>
    <w:p w14:paraId="6453ABED" w14:textId="1702F2CD" w:rsidR="0032346C" w:rsidRPr="004876CC" w:rsidRDefault="009E2EB4" w:rsidP="000275D2">
      <w:pPr>
        <w:pStyle w:val="Heading1"/>
      </w:pPr>
      <w:r w:rsidRPr="004876CC">
        <w:rPr>
          <w:sz w:val="28"/>
        </w:rPr>
        <w:lastRenderedPageBreak/>
        <w:br w:type="page"/>
      </w:r>
      <w:r w:rsidR="0032346C" w:rsidRPr="004876CC">
        <w:lastRenderedPageBreak/>
        <w:t>PART A – Technical Definitions</w:t>
      </w:r>
    </w:p>
    <w:p w14:paraId="78F7A000" w14:textId="2CF3B6BB" w:rsidR="0032346C" w:rsidRPr="00050881" w:rsidRDefault="0032346C" w:rsidP="00050881">
      <w:pPr>
        <w:pStyle w:val="Heading2"/>
        <w:numPr>
          <w:ilvl w:val="1"/>
          <w:numId w:val="10"/>
        </w:numPr>
        <w:tabs>
          <w:tab w:val="clear" w:pos="720"/>
          <w:tab w:val="num" w:pos="-720"/>
        </w:tabs>
        <w:ind w:left="1440"/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Background</w:t>
      </w:r>
    </w:p>
    <w:p w14:paraId="4EC21856" w14:textId="77777777" w:rsidR="00E7192A" w:rsidRPr="004876CC" w:rsidRDefault="00E7192A" w:rsidP="00E7192A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</w:rPr>
      </w:pP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</w:p>
    <w:p w14:paraId="072C6A4C" w14:textId="42892B39" w:rsidR="00C71C2F" w:rsidRDefault="00C71C2F" w:rsidP="00C71C2F">
      <w:pPr>
        <w:pStyle w:val="FFICReportJustified"/>
        <w:spacing w:before="120" w:after="120" w:line="360" w:lineRule="auto"/>
        <w:ind w:left="720"/>
        <w:jc w:val="both"/>
        <w:rPr>
          <w:rFonts w:asciiTheme="minorHAnsi" w:hAnsiTheme="minorHAnsi" w:cstheme="minorHAnsi"/>
          <w:szCs w:val="23"/>
          <w:lang w:eastAsia="en-GB"/>
        </w:rPr>
      </w:pP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Toyota Kirloskar Motor Pvt. Ltd. (TKM) requires services from </w:t>
      </w:r>
      <w:r w:rsidR="00CD5AC4">
        <w:rPr>
          <w:rFonts w:asciiTheme="minorHAnsi" w:hAnsiTheme="minorHAnsi" w:cstheme="minorHAnsi"/>
          <w:color w:val="auto"/>
          <w:szCs w:val="23"/>
          <w:lang w:eastAsia="en-GB"/>
        </w:rPr>
        <w:t>ABC</w:t>
      </w: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 Software Pvt. Ltd. (</w:t>
      </w:r>
      <w:r w:rsidR="00CD5AC4">
        <w:rPr>
          <w:rFonts w:asciiTheme="minorHAnsi" w:hAnsiTheme="minorHAnsi" w:cstheme="minorHAnsi"/>
          <w:color w:val="auto"/>
          <w:szCs w:val="23"/>
          <w:lang w:eastAsia="en-GB"/>
        </w:rPr>
        <w:t>ABC</w:t>
      </w: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) to provide </w:t>
      </w:r>
      <w:r w:rsidR="00AA3013" w:rsidRPr="00F96065">
        <w:rPr>
          <w:rFonts w:asciiTheme="minorHAnsi" w:hAnsiTheme="minorHAnsi" w:cstheme="minorHAnsi"/>
          <w:color w:val="auto"/>
          <w:szCs w:val="23"/>
          <w:lang w:eastAsia="en-GB"/>
        </w:rPr>
        <w:t>the required</w:t>
      </w: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 support for </w:t>
      </w:r>
      <w:r w:rsidR="00DB510A">
        <w:rPr>
          <w:rFonts w:asciiTheme="minorHAnsi" w:hAnsiTheme="minorHAnsi" w:cstheme="minorHAnsi"/>
          <w:color w:val="auto"/>
          <w:szCs w:val="23"/>
          <w:lang w:eastAsia="en-GB"/>
        </w:rPr>
        <w:t xml:space="preserve">resources for Digital Transformation activities in </w:t>
      </w:r>
      <w:r w:rsidR="00AA3013">
        <w:rPr>
          <w:rFonts w:asciiTheme="minorHAnsi" w:hAnsiTheme="minorHAnsi" w:cstheme="minorHAnsi"/>
          <w:color w:val="auto"/>
          <w:szCs w:val="23"/>
          <w:lang w:eastAsia="en-GB"/>
        </w:rPr>
        <w:t>Sales and Marketing</w:t>
      </w:r>
      <w:r w:rsidR="00DB510A">
        <w:rPr>
          <w:rFonts w:asciiTheme="minorHAnsi" w:hAnsiTheme="minorHAnsi" w:cstheme="minorHAnsi"/>
          <w:color w:val="auto"/>
          <w:szCs w:val="23"/>
          <w:lang w:eastAsia="en-GB"/>
        </w:rPr>
        <w:t xml:space="preserve"> area</w:t>
      </w:r>
      <w:r w:rsidR="00A50D1F">
        <w:rPr>
          <w:rFonts w:asciiTheme="minorHAnsi" w:hAnsiTheme="minorHAnsi" w:cstheme="minorHAnsi"/>
          <w:color w:val="auto"/>
          <w:szCs w:val="23"/>
          <w:lang w:eastAsia="en-GB"/>
        </w:rPr>
        <w:t>.</w:t>
      </w:r>
      <w:r w:rsidRPr="00FC57DC">
        <w:rPr>
          <w:rFonts w:asciiTheme="minorHAnsi" w:hAnsiTheme="minorHAnsi" w:cstheme="minorHAnsi"/>
          <w:color w:val="auto"/>
          <w:szCs w:val="23"/>
          <w:lang w:eastAsia="en-GB"/>
        </w:rPr>
        <w:t xml:space="preserve"> </w:t>
      </w:r>
      <w:r w:rsidR="00CD5AC4">
        <w:rPr>
          <w:rFonts w:asciiTheme="minorHAnsi" w:hAnsiTheme="minorHAnsi" w:cstheme="minorHAnsi"/>
          <w:color w:val="auto"/>
          <w:szCs w:val="23"/>
          <w:lang w:eastAsia="en-GB"/>
        </w:rPr>
        <w:t>ABC</w:t>
      </w:r>
      <w:r w:rsidR="004D3097">
        <w:rPr>
          <w:rFonts w:asciiTheme="minorHAnsi" w:hAnsiTheme="minorHAnsi" w:cstheme="minorHAnsi"/>
          <w:szCs w:val="23"/>
          <w:lang w:eastAsia="en-GB"/>
        </w:rPr>
        <w:t xml:space="preserve"> had provided </w:t>
      </w:r>
      <w:r w:rsidR="001026B0">
        <w:rPr>
          <w:rFonts w:asciiTheme="minorHAnsi" w:hAnsiTheme="minorHAnsi" w:cstheme="minorHAnsi"/>
          <w:szCs w:val="23"/>
          <w:lang w:eastAsia="en-GB"/>
        </w:rPr>
        <w:t>support resource</w:t>
      </w:r>
      <w:r w:rsidR="000E279B">
        <w:rPr>
          <w:rFonts w:asciiTheme="minorHAnsi" w:hAnsiTheme="minorHAnsi" w:cstheme="minorHAnsi"/>
          <w:szCs w:val="23"/>
          <w:lang w:eastAsia="en-GB"/>
        </w:rPr>
        <w:t>s</w:t>
      </w:r>
      <w:r>
        <w:rPr>
          <w:rFonts w:asciiTheme="minorHAnsi" w:hAnsiTheme="minorHAnsi" w:cstheme="minorHAnsi"/>
          <w:szCs w:val="23"/>
          <w:lang w:eastAsia="en-GB"/>
        </w:rPr>
        <w:t xml:space="preserve"> for</w:t>
      </w:r>
      <w:r w:rsidR="00DB510A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AA3013">
        <w:rPr>
          <w:rFonts w:asciiTheme="minorHAnsi" w:hAnsiTheme="minorHAnsi" w:cstheme="minorHAnsi"/>
          <w:szCs w:val="23"/>
          <w:lang w:eastAsia="en-GB"/>
        </w:rPr>
        <w:t xml:space="preserve">SDD2 </w:t>
      </w:r>
      <w:r w:rsidR="001026B0">
        <w:rPr>
          <w:rFonts w:asciiTheme="minorHAnsi" w:hAnsiTheme="minorHAnsi" w:cstheme="minorHAnsi"/>
          <w:szCs w:val="23"/>
          <w:lang w:eastAsia="en-GB"/>
        </w:rPr>
        <w:t>department,</w:t>
      </w:r>
      <w:r>
        <w:rPr>
          <w:rFonts w:asciiTheme="minorHAnsi" w:hAnsiTheme="minorHAnsi" w:cstheme="minorHAnsi"/>
          <w:szCs w:val="23"/>
          <w:lang w:eastAsia="en-GB"/>
        </w:rPr>
        <w:t xml:space="preserve"> IS division</w:t>
      </w:r>
      <w:r w:rsidR="005D1F11">
        <w:rPr>
          <w:rFonts w:asciiTheme="minorHAnsi" w:hAnsiTheme="minorHAnsi" w:cstheme="minorHAnsi"/>
          <w:szCs w:val="23"/>
          <w:lang w:eastAsia="en-GB"/>
        </w:rPr>
        <w:t xml:space="preserve"> for </w:t>
      </w:r>
      <w:r w:rsidR="00AA3013">
        <w:rPr>
          <w:rFonts w:asciiTheme="minorHAnsi" w:hAnsiTheme="minorHAnsi" w:cstheme="minorHAnsi"/>
          <w:szCs w:val="23"/>
          <w:lang w:eastAsia="en-GB"/>
        </w:rPr>
        <w:t>S&amp;M</w:t>
      </w:r>
      <w:r w:rsidR="00DB510A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1026B0">
        <w:rPr>
          <w:rFonts w:asciiTheme="minorHAnsi" w:hAnsiTheme="minorHAnsi" w:cstheme="minorHAnsi"/>
          <w:szCs w:val="23"/>
          <w:lang w:eastAsia="en-GB"/>
        </w:rPr>
        <w:t>Applications sustenance</w:t>
      </w:r>
      <w:r w:rsidR="00AA3013">
        <w:rPr>
          <w:rFonts w:asciiTheme="minorHAnsi" w:hAnsiTheme="minorHAnsi" w:cstheme="minorHAnsi"/>
          <w:szCs w:val="23"/>
          <w:lang w:eastAsia="en-GB"/>
        </w:rPr>
        <w:t xml:space="preserve"> and development</w:t>
      </w:r>
      <w:r w:rsidR="00D43398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6B25E8">
        <w:rPr>
          <w:rFonts w:asciiTheme="minorHAnsi" w:hAnsiTheme="minorHAnsi" w:cstheme="minorHAnsi"/>
          <w:szCs w:val="23"/>
          <w:lang w:eastAsia="en-GB"/>
        </w:rPr>
        <w:t>and extended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the same to support in </w:t>
      </w:r>
      <w:r w:rsidR="000C0149">
        <w:rPr>
          <w:rFonts w:asciiTheme="minorHAnsi" w:hAnsiTheme="minorHAnsi" w:cstheme="minorHAnsi"/>
          <w:szCs w:val="23"/>
          <w:lang w:eastAsia="en-GB"/>
        </w:rPr>
        <w:t>DUR</w:t>
      </w:r>
      <w:r w:rsidR="00677272">
        <w:rPr>
          <w:rFonts w:asciiTheme="minorHAnsi" w:hAnsiTheme="minorHAnsi" w:cstheme="minorHAnsi"/>
          <w:szCs w:val="23"/>
          <w:lang w:eastAsia="en-GB"/>
        </w:rPr>
        <w:t>, DN, PU and ST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Phase</w:t>
      </w:r>
      <w:r w:rsidR="00677272">
        <w:rPr>
          <w:rFonts w:asciiTheme="minorHAnsi" w:hAnsiTheme="minorHAnsi" w:cstheme="minorHAnsi"/>
          <w:szCs w:val="23"/>
          <w:lang w:eastAsia="en-GB"/>
        </w:rPr>
        <w:t>s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of </w:t>
      </w:r>
      <w:r w:rsidR="00AA3013">
        <w:rPr>
          <w:rFonts w:asciiTheme="minorHAnsi" w:hAnsiTheme="minorHAnsi" w:cstheme="minorHAnsi"/>
          <w:szCs w:val="23"/>
          <w:lang w:eastAsia="en-GB"/>
        </w:rPr>
        <w:t>Factory DX project activities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for the period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0C0149">
        <w:rPr>
          <w:rFonts w:asciiTheme="minorHAnsi" w:hAnsiTheme="minorHAnsi" w:cstheme="minorHAnsi"/>
          <w:szCs w:val="23"/>
          <w:lang w:eastAsia="en-GB"/>
        </w:rPr>
        <w:t>from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677272">
        <w:rPr>
          <w:rFonts w:asciiTheme="minorHAnsi" w:hAnsiTheme="minorHAnsi" w:cstheme="minorHAnsi"/>
          <w:szCs w:val="23"/>
          <w:lang w:eastAsia="en-GB"/>
        </w:rPr>
        <w:t>Apr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20</w:t>
      </w:r>
      <w:r w:rsidR="004700D4">
        <w:rPr>
          <w:rFonts w:asciiTheme="minorHAnsi" w:hAnsiTheme="minorHAnsi" w:cstheme="minorHAnsi"/>
          <w:szCs w:val="23"/>
          <w:lang w:eastAsia="en-GB"/>
        </w:rPr>
        <w:t>2</w:t>
      </w:r>
      <w:r w:rsidR="00AA3013">
        <w:rPr>
          <w:rFonts w:asciiTheme="minorHAnsi" w:hAnsiTheme="minorHAnsi" w:cstheme="minorHAnsi"/>
          <w:szCs w:val="23"/>
          <w:lang w:eastAsia="en-GB"/>
        </w:rPr>
        <w:t>3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-</w:t>
      </w:r>
      <w:r w:rsidR="003649C5">
        <w:rPr>
          <w:rFonts w:asciiTheme="minorHAnsi" w:hAnsiTheme="minorHAnsi" w:cstheme="minorHAnsi"/>
          <w:szCs w:val="23"/>
          <w:lang w:eastAsia="en-GB"/>
        </w:rPr>
        <w:t>Mar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20</w:t>
      </w:r>
      <w:r w:rsidR="004700D4">
        <w:rPr>
          <w:rFonts w:asciiTheme="minorHAnsi" w:hAnsiTheme="minorHAnsi" w:cstheme="minorHAnsi"/>
          <w:szCs w:val="23"/>
          <w:lang w:eastAsia="en-GB"/>
        </w:rPr>
        <w:t>2</w:t>
      </w:r>
      <w:r w:rsidR="00AA3013">
        <w:rPr>
          <w:rFonts w:asciiTheme="minorHAnsi" w:hAnsiTheme="minorHAnsi" w:cstheme="minorHAnsi"/>
          <w:szCs w:val="23"/>
          <w:lang w:eastAsia="en-GB"/>
        </w:rPr>
        <w:t>5</w:t>
      </w:r>
      <w:r w:rsidR="002D0D31">
        <w:rPr>
          <w:rFonts w:asciiTheme="minorHAnsi" w:hAnsiTheme="minorHAnsi" w:cstheme="minorHAnsi"/>
          <w:szCs w:val="23"/>
          <w:lang w:eastAsia="en-GB"/>
        </w:rPr>
        <w:t>.</w:t>
      </w:r>
      <w:r w:rsidR="00733CEE">
        <w:rPr>
          <w:rFonts w:asciiTheme="minorHAnsi" w:hAnsiTheme="minorHAnsi" w:cstheme="minorHAnsi"/>
          <w:szCs w:val="23"/>
          <w:lang w:eastAsia="en-GB"/>
        </w:rPr>
        <w:t xml:space="preserve"> TKM would like to continue the services for </w:t>
      </w:r>
      <w:r w:rsidR="00DB510A">
        <w:rPr>
          <w:rFonts w:asciiTheme="minorHAnsi" w:hAnsiTheme="minorHAnsi" w:cstheme="minorHAnsi"/>
          <w:szCs w:val="23"/>
          <w:lang w:eastAsia="en-GB"/>
        </w:rPr>
        <w:t>DX activities r</w:t>
      </w:r>
      <w:r w:rsidR="003F0E1C">
        <w:rPr>
          <w:rFonts w:asciiTheme="minorHAnsi" w:hAnsiTheme="minorHAnsi" w:cstheme="minorHAnsi"/>
          <w:szCs w:val="23"/>
          <w:lang w:eastAsia="en-GB"/>
        </w:rPr>
        <w:t>equirements</w:t>
      </w:r>
      <w:r w:rsidR="00677272">
        <w:rPr>
          <w:rFonts w:asciiTheme="minorHAnsi" w:hAnsiTheme="minorHAnsi" w:cstheme="minorHAnsi"/>
          <w:szCs w:val="23"/>
          <w:lang w:eastAsia="en-GB"/>
        </w:rPr>
        <w:t xml:space="preserve"> study,</w:t>
      </w:r>
      <w:r w:rsidR="003F0E1C">
        <w:rPr>
          <w:rFonts w:asciiTheme="minorHAnsi" w:hAnsiTheme="minorHAnsi" w:cstheme="minorHAnsi"/>
          <w:szCs w:val="23"/>
          <w:lang w:eastAsia="en-GB"/>
        </w:rPr>
        <w:t xml:space="preserve"> design, </w:t>
      </w:r>
      <w:r w:rsidR="00A50D1F">
        <w:rPr>
          <w:rFonts w:asciiTheme="minorHAnsi" w:hAnsiTheme="minorHAnsi" w:cstheme="minorHAnsi"/>
          <w:szCs w:val="23"/>
          <w:lang w:eastAsia="en-GB"/>
        </w:rPr>
        <w:t>development,</w:t>
      </w:r>
      <w:r w:rsidR="003F0E1C">
        <w:rPr>
          <w:rFonts w:asciiTheme="minorHAnsi" w:hAnsiTheme="minorHAnsi" w:cstheme="minorHAnsi"/>
          <w:szCs w:val="23"/>
          <w:lang w:eastAsia="en-GB"/>
        </w:rPr>
        <w:t xml:space="preserve"> and System testing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activities </w:t>
      </w:r>
      <w:r w:rsidR="00E359E1">
        <w:rPr>
          <w:rFonts w:asciiTheme="minorHAnsi" w:hAnsiTheme="minorHAnsi" w:cstheme="minorHAnsi"/>
          <w:szCs w:val="23"/>
          <w:lang w:eastAsia="en-GB"/>
        </w:rPr>
        <w:t>f</w:t>
      </w:r>
      <w:r w:rsidR="000E279B">
        <w:rPr>
          <w:rFonts w:asciiTheme="minorHAnsi" w:hAnsiTheme="minorHAnsi" w:cstheme="minorHAnsi"/>
          <w:szCs w:val="23"/>
          <w:lang w:eastAsia="en-GB"/>
        </w:rPr>
        <w:t xml:space="preserve">or the </w:t>
      </w:r>
      <w:r w:rsidR="00733CEE">
        <w:rPr>
          <w:rFonts w:asciiTheme="minorHAnsi" w:hAnsiTheme="minorHAnsi" w:cstheme="minorHAnsi"/>
          <w:szCs w:val="23"/>
          <w:lang w:eastAsia="en-GB"/>
        </w:rPr>
        <w:t xml:space="preserve">duration from </w:t>
      </w:r>
      <w:r w:rsidR="005F0DE7">
        <w:rPr>
          <w:rFonts w:asciiTheme="minorHAnsi" w:hAnsiTheme="minorHAnsi" w:cstheme="minorHAnsi"/>
          <w:szCs w:val="23"/>
          <w:lang w:eastAsia="en-GB"/>
        </w:rPr>
        <w:t>01</w:t>
      </w:r>
      <w:r w:rsidR="000E279B">
        <w:rPr>
          <w:rFonts w:asciiTheme="minorHAnsi" w:hAnsiTheme="minorHAnsi" w:cstheme="minorHAnsi"/>
          <w:szCs w:val="23"/>
          <w:lang w:eastAsia="en-GB"/>
        </w:rPr>
        <w:t>-</w:t>
      </w:r>
      <w:r w:rsidR="00AA3013">
        <w:rPr>
          <w:rFonts w:asciiTheme="minorHAnsi" w:hAnsiTheme="minorHAnsi" w:cstheme="minorHAnsi"/>
          <w:szCs w:val="23"/>
          <w:lang w:eastAsia="en-GB"/>
        </w:rPr>
        <w:t>Apr</w:t>
      </w:r>
      <w:r w:rsidR="004D3097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4E3094">
        <w:rPr>
          <w:rFonts w:asciiTheme="minorHAnsi" w:hAnsiTheme="minorHAnsi" w:cstheme="minorHAnsi"/>
          <w:szCs w:val="23"/>
          <w:lang w:eastAsia="en-GB"/>
        </w:rPr>
        <w:t>202</w:t>
      </w:r>
      <w:r w:rsidR="00AA3013">
        <w:rPr>
          <w:rFonts w:asciiTheme="minorHAnsi" w:hAnsiTheme="minorHAnsi" w:cstheme="minorHAnsi"/>
          <w:szCs w:val="23"/>
          <w:lang w:eastAsia="en-GB"/>
        </w:rPr>
        <w:t>5</w:t>
      </w:r>
      <w:r w:rsidR="004E3094">
        <w:rPr>
          <w:rFonts w:asciiTheme="minorHAnsi" w:hAnsiTheme="minorHAnsi" w:cstheme="minorHAnsi"/>
          <w:szCs w:val="23"/>
          <w:lang w:eastAsia="en-GB"/>
        </w:rPr>
        <w:t xml:space="preserve"> to </w:t>
      </w:r>
      <w:r w:rsidR="00AA3013">
        <w:rPr>
          <w:rFonts w:asciiTheme="minorHAnsi" w:hAnsiTheme="minorHAnsi" w:cstheme="minorHAnsi"/>
          <w:szCs w:val="23"/>
          <w:lang w:eastAsia="en-GB"/>
        </w:rPr>
        <w:t>31-Mar</w:t>
      </w:r>
      <w:r w:rsidR="000E279B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6B25E8">
        <w:rPr>
          <w:rFonts w:asciiTheme="minorHAnsi" w:hAnsiTheme="minorHAnsi" w:cstheme="minorHAnsi"/>
          <w:szCs w:val="23"/>
          <w:lang w:eastAsia="en-GB"/>
        </w:rPr>
        <w:t>20</w:t>
      </w:r>
      <w:r w:rsidR="00D41EBE">
        <w:rPr>
          <w:rFonts w:asciiTheme="minorHAnsi" w:hAnsiTheme="minorHAnsi" w:cstheme="minorHAnsi"/>
          <w:szCs w:val="23"/>
          <w:lang w:eastAsia="en-GB"/>
        </w:rPr>
        <w:t>2</w:t>
      </w:r>
      <w:r w:rsidR="00AA3013">
        <w:rPr>
          <w:rFonts w:asciiTheme="minorHAnsi" w:hAnsiTheme="minorHAnsi" w:cstheme="minorHAnsi"/>
          <w:szCs w:val="23"/>
          <w:lang w:eastAsia="en-GB"/>
        </w:rPr>
        <w:t>6</w:t>
      </w:r>
      <w:r>
        <w:rPr>
          <w:rFonts w:asciiTheme="minorHAnsi" w:hAnsiTheme="minorHAnsi" w:cstheme="minorHAnsi"/>
          <w:szCs w:val="23"/>
          <w:lang w:eastAsia="en-GB"/>
        </w:rPr>
        <w:t>.</w:t>
      </w:r>
    </w:p>
    <w:p w14:paraId="4DF68AEC" w14:textId="36A3DE5C" w:rsidR="009E2EB4" w:rsidRPr="004876CC" w:rsidRDefault="00CD5AC4" w:rsidP="004D3097">
      <w:pPr>
        <w:spacing w:line="360" w:lineRule="auto"/>
        <w:ind w:left="720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ABC</w:t>
      </w:r>
      <w:r w:rsidR="009E2EB4" w:rsidRPr="004876CC">
        <w:rPr>
          <w:rFonts w:asciiTheme="minorHAnsi" w:hAnsiTheme="minorHAnsi" w:cstheme="minorHAnsi"/>
          <w:sz w:val="22"/>
        </w:rPr>
        <w:t xml:space="preserve"> shall therefore provide the required </w:t>
      </w:r>
      <w:r w:rsidR="00AA3013" w:rsidRPr="004876CC">
        <w:rPr>
          <w:rFonts w:asciiTheme="minorHAnsi" w:hAnsiTheme="minorHAnsi" w:cstheme="minorHAnsi"/>
          <w:sz w:val="22"/>
        </w:rPr>
        <w:t>manpower</w:t>
      </w:r>
      <w:r w:rsidR="009E2EB4" w:rsidRPr="004876CC">
        <w:rPr>
          <w:rFonts w:asciiTheme="minorHAnsi" w:hAnsiTheme="minorHAnsi" w:cstheme="minorHAnsi"/>
          <w:sz w:val="22"/>
        </w:rPr>
        <w:t xml:space="preserve"> to deliver the required services as per the defined </w:t>
      </w:r>
      <w:r w:rsidR="003F0E1C">
        <w:rPr>
          <w:rFonts w:asciiTheme="minorHAnsi" w:hAnsiTheme="minorHAnsi" w:cstheme="minorHAnsi"/>
          <w:sz w:val="22"/>
        </w:rPr>
        <w:t>Schedule</w:t>
      </w:r>
      <w:r w:rsidR="009E2EB4" w:rsidRPr="004876CC">
        <w:rPr>
          <w:rFonts w:asciiTheme="minorHAnsi" w:hAnsiTheme="minorHAnsi" w:cstheme="minorHAnsi"/>
          <w:sz w:val="22"/>
        </w:rPr>
        <w:t xml:space="preserve"> and roles and responsibilities to TKM</w:t>
      </w:r>
      <w:r w:rsidR="00C95271" w:rsidRPr="004876CC">
        <w:rPr>
          <w:rFonts w:asciiTheme="minorHAnsi" w:hAnsiTheme="minorHAnsi" w:cstheme="minorHAnsi"/>
          <w:sz w:val="22"/>
        </w:rPr>
        <w:t>-IS</w:t>
      </w:r>
      <w:r w:rsidR="009E2EB4" w:rsidRPr="004876CC">
        <w:rPr>
          <w:rFonts w:asciiTheme="minorHAnsi" w:hAnsiTheme="minorHAnsi" w:cstheme="minorHAnsi"/>
          <w:sz w:val="22"/>
        </w:rPr>
        <w:t xml:space="preserve"> </w:t>
      </w:r>
      <w:r w:rsidR="006C097B" w:rsidRPr="004876CC">
        <w:rPr>
          <w:rFonts w:asciiTheme="minorHAnsi" w:hAnsiTheme="minorHAnsi" w:cstheme="minorHAnsi"/>
          <w:sz w:val="22"/>
        </w:rPr>
        <w:t xml:space="preserve">from </w:t>
      </w:r>
      <w:r w:rsidR="005F0DE7">
        <w:rPr>
          <w:rFonts w:asciiTheme="minorHAnsi" w:hAnsiTheme="minorHAnsi" w:cstheme="minorHAnsi"/>
          <w:sz w:val="22"/>
        </w:rPr>
        <w:t>01</w:t>
      </w:r>
      <w:r w:rsidR="00FA0518" w:rsidRPr="00FA0518">
        <w:rPr>
          <w:rFonts w:asciiTheme="minorHAnsi" w:hAnsiTheme="minorHAnsi" w:cstheme="minorHAnsi"/>
          <w:sz w:val="22"/>
        </w:rPr>
        <w:t>-</w:t>
      </w:r>
      <w:r w:rsidR="00AA3013">
        <w:rPr>
          <w:rFonts w:asciiTheme="minorHAnsi" w:hAnsiTheme="minorHAnsi" w:cstheme="minorHAnsi"/>
          <w:sz w:val="22"/>
        </w:rPr>
        <w:t>Apr</w:t>
      </w:r>
      <w:r w:rsidR="00FA0518" w:rsidRPr="00FA0518">
        <w:rPr>
          <w:rFonts w:asciiTheme="minorHAnsi" w:hAnsiTheme="minorHAnsi" w:cstheme="minorHAnsi"/>
          <w:sz w:val="22"/>
        </w:rPr>
        <w:t xml:space="preserve"> 202</w:t>
      </w:r>
      <w:r w:rsidR="00AA3013">
        <w:rPr>
          <w:rFonts w:asciiTheme="minorHAnsi" w:hAnsiTheme="minorHAnsi" w:cstheme="minorHAnsi"/>
          <w:sz w:val="22"/>
        </w:rPr>
        <w:t>5</w:t>
      </w:r>
      <w:r w:rsidR="00FA0518" w:rsidRPr="00FA0518">
        <w:rPr>
          <w:rFonts w:asciiTheme="minorHAnsi" w:hAnsiTheme="minorHAnsi" w:cstheme="minorHAnsi"/>
          <w:sz w:val="22"/>
        </w:rPr>
        <w:t xml:space="preserve"> to 3</w:t>
      </w:r>
      <w:r w:rsidR="00AA3013">
        <w:rPr>
          <w:rFonts w:asciiTheme="minorHAnsi" w:hAnsiTheme="minorHAnsi" w:cstheme="minorHAnsi"/>
          <w:sz w:val="22"/>
        </w:rPr>
        <w:t>1</w:t>
      </w:r>
      <w:r w:rsidR="00FA0518" w:rsidRPr="00FA0518">
        <w:rPr>
          <w:rFonts w:asciiTheme="minorHAnsi" w:hAnsiTheme="minorHAnsi" w:cstheme="minorHAnsi"/>
          <w:sz w:val="22"/>
        </w:rPr>
        <w:t>-</w:t>
      </w:r>
      <w:r w:rsidR="00AA3013">
        <w:rPr>
          <w:rFonts w:asciiTheme="minorHAnsi" w:hAnsiTheme="minorHAnsi" w:cstheme="minorHAnsi"/>
          <w:sz w:val="22"/>
        </w:rPr>
        <w:t>Mar</w:t>
      </w:r>
      <w:r w:rsidR="00FA0518" w:rsidRPr="00FA0518">
        <w:rPr>
          <w:rFonts w:asciiTheme="minorHAnsi" w:hAnsiTheme="minorHAnsi" w:cstheme="minorHAnsi"/>
          <w:sz w:val="22"/>
        </w:rPr>
        <w:t xml:space="preserve"> 202</w:t>
      </w:r>
      <w:r w:rsidR="00AA3013">
        <w:rPr>
          <w:rFonts w:asciiTheme="minorHAnsi" w:hAnsiTheme="minorHAnsi" w:cstheme="minorHAnsi"/>
          <w:sz w:val="22"/>
        </w:rPr>
        <w:t>6</w:t>
      </w:r>
    </w:p>
    <w:p w14:paraId="063C6B1C" w14:textId="5E5D1F26" w:rsidR="0032346C" w:rsidRPr="00050881" w:rsidRDefault="0032346C" w:rsidP="00050881">
      <w:pPr>
        <w:pStyle w:val="Heading2"/>
        <w:numPr>
          <w:ilvl w:val="1"/>
          <w:numId w:val="10"/>
        </w:numPr>
        <w:tabs>
          <w:tab w:val="clear" w:pos="720"/>
          <w:tab w:val="num" w:pos="-720"/>
        </w:tabs>
        <w:ind w:left="1440"/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Objective of the document</w:t>
      </w:r>
    </w:p>
    <w:p w14:paraId="56E5CFD0" w14:textId="36D13131" w:rsidR="00542FEB" w:rsidRPr="00FC57DC" w:rsidRDefault="00FC57DC" w:rsidP="00335ECF">
      <w:pPr>
        <w:pStyle w:val="FFICReportJustified"/>
        <w:spacing w:before="120" w:after="120" w:line="276" w:lineRule="auto"/>
        <w:ind w:left="720" w:firstLine="720"/>
        <w:jc w:val="both"/>
        <w:rPr>
          <w:rFonts w:asciiTheme="minorHAnsi" w:eastAsia="MS Mincho" w:hAnsiTheme="minorHAnsi" w:cstheme="minorHAnsi"/>
          <w:color w:val="auto"/>
          <w:lang w:eastAsia="ja-JP"/>
        </w:rPr>
      </w:pPr>
      <w:r>
        <w:rPr>
          <w:rFonts w:asciiTheme="minorHAnsi" w:eastAsia="MS Mincho" w:hAnsiTheme="minorHAnsi" w:cstheme="minorHAnsi"/>
          <w:color w:val="auto"/>
          <w:lang w:eastAsia="ja-JP"/>
        </w:rPr>
        <w:t xml:space="preserve">Development of new 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Application</w:t>
      </w:r>
      <w:r>
        <w:rPr>
          <w:rFonts w:asciiTheme="minorHAnsi" w:eastAsia="MS Mincho" w:hAnsiTheme="minorHAnsi" w:cstheme="minorHAnsi"/>
          <w:color w:val="auto"/>
          <w:lang w:eastAsia="ja-JP"/>
        </w:rPr>
        <w:t xml:space="preserve"> in 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DX area</w:t>
      </w:r>
      <w:r>
        <w:rPr>
          <w:rFonts w:asciiTheme="minorHAnsi" w:eastAsia="MS Mincho" w:hAnsiTheme="minorHAnsi" w:cstheme="minorHAnsi"/>
          <w:color w:val="auto"/>
          <w:lang w:eastAsia="ja-JP"/>
        </w:rPr>
        <w:t xml:space="preserve"> </w:t>
      </w:r>
      <w:r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in 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Sales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 xml:space="preserve"> and 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Marketing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 xml:space="preserve"> applications </w:t>
      </w:r>
      <w:r w:rsidR="00DA39A2" w:rsidRPr="00FC57DC">
        <w:rPr>
          <w:rFonts w:asciiTheme="minorHAnsi" w:eastAsia="MS Mincho" w:hAnsiTheme="minorHAnsi" w:cstheme="minorHAnsi"/>
          <w:color w:val="auto"/>
          <w:lang w:eastAsia="ja-JP"/>
        </w:rPr>
        <w:t>as a</w:t>
      </w:r>
      <w:r w:rsidR="003F0E1C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Time and material</w:t>
      </w:r>
      <w:r w:rsidRPr="00FC57DC">
        <w:rPr>
          <w:rFonts w:asciiTheme="minorHAnsi" w:eastAsia="MS Mincho" w:hAnsiTheme="minorHAnsi" w:cstheme="minorHAnsi"/>
          <w:color w:val="auto"/>
          <w:lang w:eastAsia="ja-JP"/>
        </w:rPr>
        <w:t>-</w:t>
      </w:r>
      <w:r w:rsidR="00AA3013" w:rsidRPr="00FC57DC">
        <w:rPr>
          <w:rFonts w:asciiTheme="minorHAnsi" w:eastAsia="MS Mincho" w:hAnsiTheme="minorHAnsi" w:cstheme="minorHAnsi"/>
          <w:color w:val="auto"/>
          <w:lang w:eastAsia="ja-JP"/>
        </w:rPr>
        <w:t>based from</w:t>
      </w:r>
      <w:r w:rsidR="003F0E1C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</w:t>
      </w:r>
      <w:r w:rsidR="005F0DE7" w:rsidRPr="00FC57DC">
        <w:rPr>
          <w:rFonts w:asciiTheme="minorHAnsi" w:eastAsia="MS Mincho" w:hAnsiTheme="minorHAnsi" w:cstheme="minorHAnsi"/>
          <w:color w:val="auto"/>
          <w:lang w:eastAsia="ja-JP"/>
        </w:rPr>
        <w:t>01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>-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Apr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202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5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to 3</w:t>
      </w:r>
      <w:r>
        <w:rPr>
          <w:rFonts w:asciiTheme="minorHAnsi" w:eastAsia="MS Mincho" w:hAnsiTheme="minorHAnsi" w:cstheme="minorHAnsi"/>
          <w:color w:val="auto"/>
          <w:lang w:eastAsia="ja-JP"/>
        </w:rPr>
        <w:t>1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>-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Mar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202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6</w:t>
      </w:r>
    </w:p>
    <w:p w14:paraId="496232B5" w14:textId="77777777" w:rsidR="00542FEB" w:rsidRPr="00F96065" w:rsidRDefault="00542FEB" w:rsidP="0085377A">
      <w:pPr>
        <w:pStyle w:val="FFICReportJustified"/>
        <w:numPr>
          <w:ilvl w:val="0"/>
          <w:numId w:val="19"/>
        </w:numPr>
        <w:spacing w:before="120" w:after="120" w:line="276" w:lineRule="auto"/>
        <w:jc w:val="both"/>
        <w:rPr>
          <w:rFonts w:asciiTheme="minorHAnsi" w:hAnsiTheme="minorHAnsi" w:cstheme="minorHAnsi"/>
          <w:color w:val="auto"/>
          <w:szCs w:val="22"/>
        </w:rPr>
      </w:pPr>
      <w:r w:rsidRPr="00356B09">
        <w:rPr>
          <w:rFonts w:asciiTheme="minorHAnsi" w:hAnsiTheme="minorHAnsi" w:cstheme="minorHAnsi"/>
          <w:b/>
          <w:color w:val="auto"/>
          <w:szCs w:val="22"/>
        </w:rPr>
        <w:t>Detail scope of work</w:t>
      </w:r>
      <w:r w:rsidRPr="00F96065">
        <w:rPr>
          <w:rFonts w:asciiTheme="minorHAnsi" w:hAnsiTheme="minorHAnsi" w:cstheme="minorHAnsi"/>
          <w:color w:val="auto"/>
          <w:szCs w:val="22"/>
        </w:rPr>
        <w:t xml:space="preserve"> is as per section 2.1 below.</w:t>
      </w:r>
    </w:p>
    <w:p w14:paraId="574022EB" w14:textId="77777777" w:rsidR="00EE0D5E" w:rsidRPr="00050881" w:rsidRDefault="00EE0D5E" w:rsidP="00050881">
      <w:pPr>
        <w:pStyle w:val="Heading2"/>
        <w:numPr>
          <w:ilvl w:val="1"/>
          <w:numId w:val="10"/>
        </w:numPr>
        <w:tabs>
          <w:tab w:val="clear" w:pos="720"/>
          <w:tab w:val="num" w:pos="-720"/>
        </w:tabs>
        <w:ind w:left="1440"/>
        <w:rPr>
          <w:rFonts w:ascii="Arial" w:hAnsi="Arial" w:cs="Arial"/>
          <w:lang w:eastAsia="en-US"/>
        </w:rPr>
      </w:pPr>
      <w:bookmarkStart w:id="1" w:name="_Toc270601420"/>
      <w:r w:rsidRPr="00050881">
        <w:rPr>
          <w:rFonts w:ascii="Arial" w:hAnsi="Arial" w:cs="Arial"/>
          <w:lang w:eastAsia="en-US"/>
        </w:rPr>
        <w:t>Baselines</w:t>
      </w:r>
      <w:bookmarkEnd w:id="1"/>
    </w:p>
    <w:p w14:paraId="5288710E" w14:textId="77777777" w:rsidR="00EE0D5E" w:rsidRPr="004876CC" w:rsidRDefault="00EE0D5E" w:rsidP="00EE0D5E">
      <w:pPr>
        <w:pStyle w:val="FFICReportJustified"/>
        <w:rPr>
          <w:rFonts w:asciiTheme="minorHAnsi" w:hAnsiTheme="minorHAnsi" w:cstheme="minorHAnsi"/>
          <w:color w:val="auto"/>
        </w:rPr>
      </w:pPr>
    </w:p>
    <w:tbl>
      <w:tblPr>
        <w:tblW w:w="9198" w:type="dxa"/>
        <w:tblInd w:w="105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6318"/>
      </w:tblGrid>
      <w:tr w:rsidR="00665935" w:rsidRPr="004876CC" w14:paraId="6D5BF378" w14:textId="77777777" w:rsidTr="00DD2082">
        <w:trPr>
          <w:trHeight w:val="567"/>
          <w:tblHeader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5FE33" w14:textId="77777777" w:rsidR="00EE0D5E" w:rsidRPr="004876CC" w:rsidRDefault="00EE0D5E" w:rsidP="006F5251">
            <w:pPr>
              <w:spacing w:line="300" w:lineRule="atLeast"/>
              <w:jc w:val="right"/>
              <w:rPr>
                <w:rFonts w:asciiTheme="minorHAnsi" w:hAnsiTheme="minorHAnsi" w:cstheme="minorHAnsi"/>
              </w:rPr>
            </w:pPr>
            <w:r w:rsidRPr="004876CC">
              <w:rPr>
                <w:rFonts w:asciiTheme="minorHAnsi" w:hAnsiTheme="minorHAnsi" w:cstheme="minorHAnsi"/>
                <w:b/>
                <w:bCs/>
                <w:szCs w:val="20"/>
                <w:lang w:val="fr-FR"/>
              </w:rPr>
              <w:t xml:space="preserve">Service </w:t>
            </w:r>
            <w:r w:rsidRPr="004876CC">
              <w:rPr>
                <w:rFonts w:asciiTheme="minorHAnsi" w:hAnsiTheme="minorHAnsi" w:cstheme="minorHAnsi"/>
                <w:b/>
                <w:bCs/>
                <w:szCs w:val="20"/>
              </w:rPr>
              <w:t>Elements</w:t>
            </w:r>
          </w:p>
        </w:tc>
        <w:tc>
          <w:tcPr>
            <w:tcW w:w="6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5DBBE" w14:textId="77777777" w:rsidR="00EE0D5E" w:rsidRPr="004876CC" w:rsidRDefault="00EE0D5E" w:rsidP="006F5251">
            <w:pPr>
              <w:spacing w:line="300" w:lineRule="atLeast"/>
              <w:rPr>
                <w:rFonts w:asciiTheme="minorHAnsi" w:hAnsiTheme="minorHAnsi" w:cstheme="minorHAnsi"/>
              </w:rPr>
            </w:pPr>
            <w:r w:rsidRPr="004876CC">
              <w:rPr>
                <w:rFonts w:asciiTheme="minorHAnsi" w:hAnsiTheme="minorHAnsi" w:cstheme="minorHAnsi"/>
                <w:b/>
                <w:bCs/>
                <w:szCs w:val="20"/>
                <w:lang w:val="fr-FR"/>
              </w:rPr>
              <w:t xml:space="preserve">Description </w:t>
            </w:r>
          </w:p>
        </w:tc>
      </w:tr>
      <w:tr w:rsidR="00665935" w:rsidRPr="004876CC" w14:paraId="2A31A04C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82EB6" w14:textId="77777777" w:rsidR="00EE0D5E" w:rsidRPr="004876CC" w:rsidRDefault="00EE0D5E" w:rsidP="00945FD3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Contract duration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50085" w14:textId="43574EDC" w:rsidR="00EE0D5E" w:rsidRPr="004876CC" w:rsidRDefault="00033351" w:rsidP="0067727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="005F0DE7">
              <w:rPr>
                <w:rFonts w:asciiTheme="minorHAnsi" w:hAnsiTheme="minorHAnsi" w:cstheme="minorHAnsi"/>
                <w:sz w:val="22"/>
              </w:rPr>
              <w:t>01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>-</w:t>
            </w:r>
            <w:r w:rsidR="00AA3013">
              <w:rPr>
                <w:rFonts w:asciiTheme="minorHAnsi" w:hAnsiTheme="minorHAnsi" w:cstheme="minorHAnsi"/>
                <w:sz w:val="22"/>
              </w:rPr>
              <w:t>Apr</w:t>
            </w:r>
            <w:r w:rsidR="00677272">
              <w:rPr>
                <w:rFonts w:asciiTheme="minorHAnsi" w:hAnsiTheme="minorHAnsi" w:cstheme="minorHAnsi"/>
                <w:sz w:val="22"/>
              </w:rPr>
              <w:t>-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>202</w:t>
            </w:r>
            <w:r w:rsidR="00AA3013">
              <w:rPr>
                <w:rFonts w:asciiTheme="minorHAnsi" w:hAnsiTheme="minorHAnsi" w:cstheme="minorHAnsi"/>
                <w:sz w:val="22"/>
              </w:rPr>
              <w:t>5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 xml:space="preserve"> to 3</w:t>
            </w:r>
            <w:r w:rsidR="00AA3013">
              <w:rPr>
                <w:rFonts w:asciiTheme="minorHAnsi" w:hAnsiTheme="minorHAnsi" w:cstheme="minorHAnsi"/>
                <w:sz w:val="22"/>
              </w:rPr>
              <w:t>1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>-</w:t>
            </w:r>
            <w:r w:rsidR="00AA3013">
              <w:rPr>
                <w:rFonts w:asciiTheme="minorHAnsi" w:hAnsiTheme="minorHAnsi" w:cstheme="minorHAnsi"/>
                <w:sz w:val="22"/>
              </w:rPr>
              <w:t>Mar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 xml:space="preserve"> 202</w:t>
            </w:r>
            <w:r w:rsidR="00AA3013">
              <w:rPr>
                <w:rFonts w:asciiTheme="minorHAnsi" w:hAnsiTheme="minorHAnsi" w:cstheme="minorHAnsi"/>
                <w:sz w:val="22"/>
              </w:rPr>
              <w:t>6</w:t>
            </w:r>
          </w:p>
        </w:tc>
      </w:tr>
      <w:tr w:rsidR="00665935" w:rsidRPr="004876CC" w14:paraId="0BE6B883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F3D01" w14:textId="77777777" w:rsidR="00EE0D5E" w:rsidRPr="004876CC" w:rsidRDefault="00EE0D5E" w:rsidP="00945FD3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Service Coverage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42E73" w14:textId="1F7359DA" w:rsidR="00EE0D5E" w:rsidRPr="004876CC" w:rsidRDefault="00C23E1F" w:rsidP="000E279B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Resource shall follow TKM </w:t>
            </w:r>
            <w:r w:rsidR="000E279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Plant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calendar (8:</w:t>
            </w:r>
            <w:r w:rsidR="000E279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30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AM – 5:</w:t>
            </w:r>
            <w:r w:rsidR="000E279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30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PM)</w:t>
            </w:r>
            <w:r w:rsidR="00050881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, at </w:t>
            </w:r>
            <w:r w:rsidR="000C014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TKM </w:t>
            </w:r>
            <w:r w:rsidR="00AA301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SWIFT </w:t>
            </w:r>
            <w:r w:rsidR="000C014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office Bidadi (8:30 AM – 5:30 PM)</w:t>
            </w:r>
          </w:p>
        </w:tc>
      </w:tr>
      <w:tr w:rsidR="00665935" w:rsidRPr="004876CC" w14:paraId="52F8C1FB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13F0D" w14:textId="77777777" w:rsidR="00EE0D5E" w:rsidRPr="004876CC" w:rsidRDefault="00EE0D5E" w:rsidP="00945FD3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Location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C97CF" w14:textId="5A2398E9" w:rsidR="00EE0D5E" w:rsidRPr="004876CC" w:rsidRDefault="000E279B" w:rsidP="000E279B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TKM </w:t>
            </w:r>
            <w:r w:rsidR="00AA301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SWIFT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office</w:t>
            </w:r>
            <w:r w:rsidR="00673F7D"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Bidadi</w:t>
            </w:r>
          </w:p>
        </w:tc>
      </w:tr>
      <w:tr w:rsidR="00C23E1F" w:rsidRPr="004876CC" w14:paraId="7237E349" w14:textId="77777777" w:rsidTr="002006D7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69599" w14:textId="77777777" w:rsidR="00C23E1F" w:rsidRPr="004876CC" w:rsidRDefault="00C23E1F" w:rsidP="00C23E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Service Level objectives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5D923" w14:textId="381C91A3" w:rsidR="00C23E1F" w:rsidRPr="00DD441D" w:rsidRDefault="00D43398" w:rsidP="00677272">
            <w:pPr>
              <w:spacing w:before="120" w:line="360" w:lineRule="auto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DUR, </w:t>
            </w:r>
            <w:r w:rsidR="003F0E1C">
              <w:rPr>
                <w:rFonts w:asciiTheme="minorHAnsi" w:hAnsiTheme="minorHAnsi" w:cstheme="minorHAnsi"/>
                <w:sz w:val="22"/>
                <w:szCs w:val="20"/>
              </w:rPr>
              <w:t>Design, development and system testing of</w:t>
            </w:r>
            <w:r w:rsidR="007F1209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="00DB510A">
              <w:rPr>
                <w:rFonts w:asciiTheme="minorHAnsi" w:hAnsiTheme="minorHAnsi" w:cstheme="minorHAnsi"/>
                <w:sz w:val="22"/>
                <w:szCs w:val="20"/>
              </w:rPr>
              <w:t>DX project activities for SDD</w:t>
            </w:r>
            <w:r w:rsidR="00AA3013">
              <w:rPr>
                <w:rFonts w:asciiTheme="minorHAnsi" w:hAnsiTheme="minorHAnsi" w:cstheme="minorHAnsi"/>
                <w:sz w:val="22"/>
                <w:szCs w:val="20"/>
              </w:rPr>
              <w:t>2</w:t>
            </w:r>
            <w:r w:rsidR="00DB510A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="00AA3013">
              <w:rPr>
                <w:rFonts w:asciiTheme="minorHAnsi" w:hAnsiTheme="minorHAnsi" w:cstheme="minorHAnsi"/>
                <w:sz w:val="22"/>
                <w:szCs w:val="20"/>
              </w:rPr>
              <w:t>S&amp;M</w:t>
            </w:r>
            <w:r w:rsidR="00DB510A">
              <w:rPr>
                <w:rFonts w:asciiTheme="minorHAnsi" w:hAnsiTheme="minorHAnsi" w:cstheme="minorHAnsi"/>
                <w:sz w:val="22"/>
                <w:szCs w:val="20"/>
              </w:rPr>
              <w:t xml:space="preserve"> applications</w:t>
            </w:r>
            <w:r w:rsidR="003F0E1C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</w:p>
        </w:tc>
      </w:tr>
      <w:tr w:rsidR="00A50D1F" w:rsidRPr="004876CC" w14:paraId="7311C376" w14:textId="77777777" w:rsidTr="00CA60E6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763F9" w14:textId="77777777" w:rsidR="00A50D1F" w:rsidRPr="004876CC" w:rsidRDefault="00A50D1F" w:rsidP="00A50D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Scope of services  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33C6B" w14:textId="24B4538C" w:rsidR="00A50D1F" w:rsidRPr="004876CC" w:rsidRDefault="00AA3013" w:rsidP="00A50D1F">
            <w:pPr>
              <w:spacing w:after="120" w:line="300" w:lineRule="exac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DUR, Design, development and system testing of DX project activities for SDD2 S&amp;M applications</w:t>
            </w:r>
          </w:p>
        </w:tc>
      </w:tr>
      <w:tr w:rsidR="00A50D1F" w:rsidRPr="004876CC" w14:paraId="7F9B7D30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489F8" w14:textId="77777777" w:rsidR="00A50D1F" w:rsidRPr="004876CC" w:rsidRDefault="00A50D1F" w:rsidP="00A50D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Service Delivery Model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DAB8F" w14:textId="7724D8A6" w:rsidR="00A50D1F" w:rsidRPr="004876CC" w:rsidRDefault="00DB510A" w:rsidP="00A50D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Time &amp; material based </w:t>
            </w:r>
          </w:p>
        </w:tc>
      </w:tr>
    </w:tbl>
    <w:p w14:paraId="0B1E9E8A" w14:textId="77777777" w:rsidR="00EE0D5E" w:rsidRPr="00050881" w:rsidRDefault="00EE0D5E" w:rsidP="00EE0D5E">
      <w:pPr>
        <w:pStyle w:val="Heading1"/>
        <w:pageBreakBefore w:val="0"/>
        <w:widowControl/>
        <w:numPr>
          <w:ilvl w:val="0"/>
          <w:numId w:val="1"/>
        </w:numPr>
        <w:spacing w:before="240" w:after="60"/>
        <w:ind w:left="720" w:hanging="720"/>
        <w:rPr>
          <w:rFonts w:ascii="Arial" w:eastAsia="Times New Roman" w:hAnsi="Arial"/>
          <w:lang w:eastAsia="en-US"/>
        </w:rPr>
      </w:pPr>
      <w:bookmarkStart w:id="2" w:name="_Toc270601421"/>
      <w:r w:rsidRPr="00050881">
        <w:rPr>
          <w:rFonts w:ascii="Arial" w:eastAsia="Times New Roman" w:hAnsi="Arial"/>
          <w:lang w:eastAsia="en-US"/>
        </w:rPr>
        <w:lastRenderedPageBreak/>
        <w:t>Support Methodology</w:t>
      </w:r>
      <w:bookmarkEnd w:id="2"/>
      <w:r w:rsidRPr="00050881">
        <w:rPr>
          <w:rFonts w:ascii="Arial" w:eastAsia="Times New Roman" w:hAnsi="Arial"/>
          <w:lang w:eastAsia="en-US"/>
        </w:rPr>
        <w:t>.</w:t>
      </w:r>
    </w:p>
    <w:p w14:paraId="30B4D09A" w14:textId="77777777" w:rsidR="00EE0D5E" w:rsidRPr="00050881" w:rsidRDefault="00EE0D5E" w:rsidP="00050881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bookmarkStart w:id="3" w:name="_Toc135649874"/>
      <w:bookmarkStart w:id="4" w:name="_Toc270601422"/>
      <w:bookmarkEnd w:id="3"/>
      <w:r w:rsidRPr="00050881">
        <w:rPr>
          <w:rFonts w:ascii="Arial" w:hAnsi="Arial" w:cs="Arial"/>
          <w:lang w:eastAsia="en-US"/>
        </w:rPr>
        <w:t xml:space="preserve">Scope </w:t>
      </w:r>
      <w:bookmarkEnd w:id="4"/>
      <w:r w:rsidR="00273716" w:rsidRPr="00050881">
        <w:rPr>
          <w:rFonts w:ascii="Arial" w:hAnsi="Arial" w:cs="Arial"/>
          <w:lang w:eastAsia="en-US"/>
        </w:rPr>
        <w:t>of Work</w:t>
      </w:r>
    </w:p>
    <w:p w14:paraId="23B36DD4" w14:textId="77777777" w:rsidR="00ED3A48" w:rsidRPr="004876CC" w:rsidRDefault="00ED3A48" w:rsidP="00ED3A48">
      <w:pPr>
        <w:pStyle w:val="FFICReportJustified"/>
        <w:rPr>
          <w:rFonts w:asciiTheme="minorHAnsi" w:hAnsiTheme="minorHAnsi" w:cstheme="minorHAnsi"/>
          <w:lang w:eastAsia="ja-JP"/>
        </w:rPr>
      </w:pPr>
    </w:p>
    <w:p w14:paraId="2EFA576F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The scope of work to be undertaken by the Support Resources shall include, but not be limited to, the following activities:</w:t>
      </w:r>
    </w:p>
    <w:p w14:paraId="54F918F6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Conduct a detailed assessment of business requirements and perform necessary enhancements or modifications to the existing system.</w:t>
      </w:r>
    </w:p>
    <w:p w14:paraId="733F74D3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Design and develop robust application architecture and database schema in alignment with project objectives.</w:t>
      </w:r>
    </w:p>
    <w:p w14:paraId="6471AC39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Carry out coding, configuration, and initial validation through unit testing.</w:t>
      </w:r>
    </w:p>
    <w:p w14:paraId="77E9045C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Perform defect identification, analysis, and resolution during all stages of development.</w:t>
      </w:r>
    </w:p>
    <w:p w14:paraId="41592EB7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Assist during system integration, validation, and final acceptance testing phases.</w:t>
      </w:r>
    </w:p>
    <w:p w14:paraId="1561EE89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Provide technical documentation and handover support to ensure seamless deployment and maintenance.</w:t>
      </w:r>
    </w:p>
    <w:p w14:paraId="6908BF41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pict w14:anchorId="071796A1">
          <v:rect id="_x0000_i1035" style="width:0;height:1.5pt" o:hralign="center" o:hrstd="t" o:hr="t" fillcolor="#a0a0a0" stroked="f"/>
        </w:pict>
      </w:r>
    </w:p>
    <w:p w14:paraId="0F9E1761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b/>
          <w:bCs/>
          <w:sz w:val="21"/>
          <w:szCs w:val="23"/>
        </w:rPr>
      </w:pPr>
      <w:r w:rsidRPr="00820E6D">
        <w:rPr>
          <w:rFonts w:asciiTheme="minorHAnsi" w:hAnsiTheme="minorHAnsi" w:cstheme="minorHAnsi"/>
          <w:b/>
          <w:bCs/>
          <w:sz w:val="21"/>
          <w:szCs w:val="23"/>
        </w:rPr>
        <w:t>Project Deliverables</w:t>
      </w:r>
    </w:p>
    <w:p w14:paraId="3EF393E5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sz w:val="21"/>
          <w:szCs w:val="23"/>
        </w:rPr>
        <w:t>The following deliverables are expected as part of the engagement:</w:t>
      </w:r>
    </w:p>
    <w:p w14:paraId="217D7FC0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b/>
          <w:bCs/>
          <w:sz w:val="21"/>
          <w:szCs w:val="23"/>
        </w:rPr>
        <w:t>Requirement and Impact Analysis Reports</w:t>
      </w:r>
      <w:r w:rsidRPr="00820E6D">
        <w:rPr>
          <w:rFonts w:asciiTheme="minorHAnsi" w:hAnsiTheme="minorHAnsi" w:cstheme="minorHAnsi"/>
          <w:sz w:val="21"/>
          <w:szCs w:val="23"/>
        </w:rPr>
        <w:t xml:space="preserve"> – capturing system gaps, enhancement needs, and proposed corrections.</w:t>
      </w:r>
    </w:p>
    <w:p w14:paraId="669AAE22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b/>
          <w:bCs/>
          <w:sz w:val="21"/>
          <w:szCs w:val="23"/>
        </w:rPr>
        <w:t>Design Artifacts</w:t>
      </w:r>
      <w:r w:rsidRPr="00820E6D">
        <w:rPr>
          <w:rFonts w:asciiTheme="minorHAnsi" w:hAnsiTheme="minorHAnsi" w:cstheme="minorHAnsi"/>
          <w:sz w:val="21"/>
          <w:szCs w:val="23"/>
        </w:rPr>
        <w:t xml:space="preserve"> – including process flow diagrams, entity-relationship (ER) models, and detailed data structure documentation.</w:t>
      </w:r>
    </w:p>
    <w:p w14:paraId="57172FD5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b/>
          <w:bCs/>
          <w:sz w:val="21"/>
          <w:szCs w:val="23"/>
        </w:rPr>
        <w:t>Code Packages and Unit Test Reports</w:t>
      </w:r>
      <w:r w:rsidRPr="00820E6D">
        <w:rPr>
          <w:rFonts w:asciiTheme="minorHAnsi" w:hAnsiTheme="minorHAnsi" w:cstheme="minorHAnsi"/>
          <w:sz w:val="21"/>
          <w:szCs w:val="23"/>
        </w:rPr>
        <w:t xml:space="preserve"> – with evidence of functionality verification and issue logs.</w:t>
      </w:r>
    </w:p>
    <w:p w14:paraId="2F92E448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b/>
          <w:bCs/>
          <w:sz w:val="21"/>
          <w:szCs w:val="23"/>
        </w:rPr>
        <w:t>Integration &amp; Functional Test (IFT) Documentation</w:t>
      </w:r>
      <w:r w:rsidRPr="00820E6D">
        <w:rPr>
          <w:rFonts w:asciiTheme="minorHAnsi" w:hAnsiTheme="minorHAnsi" w:cstheme="minorHAnsi"/>
          <w:sz w:val="21"/>
          <w:szCs w:val="23"/>
        </w:rPr>
        <w:t xml:space="preserve"> – including test scenarios, execution logs, and results.</w:t>
      </w:r>
    </w:p>
    <w:p w14:paraId="314C7932" w14:textId="77777777" w:rsidR="00820E6D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b/>
          <w:bCs/>
          <w:sz w:val="21"/>
          <w:szCs w:val="23"/>
        </w:rPr>
        <w:t>System Test Summary Report</w:t>
      </w:r>
      <w:r w:rsidRPr="00820E6D">
        <w:rPr>
          <w:rFonts w:asciiTheme="minorHAnsi" w:hAnsiTheme="minorHAnsi" w:cstheme="minorHAnsi"/>
          <w:sz w:val="21"/>
          <w:szCs w:val="23"/>
        </w:rPr>
        <w:t xml:space="preserve"> – detailing comprehensive test outcomes, fixes, and validation results.</w:t>
      </w:r>
    </w:p>
    <w:p w14:paraId="542645D5" w14:textId="148CEAB2" w:rsidR="00335ECF" w:rsidRPr="00820E6D" w:rsidRDefault="00820E6D" w:rsidP="00820E6D">
      <w:pPr>
        <w:pStyle w:val="FFICReportJustified"/>
        <w:numPr>
          <w:ilvl w:val="0"/>
          <w:numId w:val="14"/>
        </w:numPr>
        <w:spacing w:before="120" w:after="120" w:line="276" w:lineRule="auto"/>
        <w:jc w:val="both"/>
        <w:rPr>
          <w:rFonts w:asciiTheme="minorHAnsi" w:hAnsiTheme="minorHAnsi" w:cstheme="minorHAnsi"/>
          <w:sz w:val="21"/>
          <w:szCs w:val="23"/>
        </w:rPr>
      </w:pPr>
      <w:r w:rsidRPr="00820E6D">
        <w:rPr>
          <w:rFonts w:asciiTheme="minorHAnsi" w:hAnsiTheme="minorHAnsi" w:cstheme="minorHAnsi"/>
          <w:b/>
          <w:bCs/>
          <w:sz w:val="21"/>
          <w:szCs w:val="23"/>
        </w:rPr>
        <w:t>Final Release Package</w:t>
      </w:r>
      <w:r w:rsidRPr="00820E6D">
        <w:rPr>
          <w:rFonts w:asciiTheme="minorHAnsi" w:hAnsiTheme="minorHAnsi" w:cstheme="minorHAnsi"/>
          <w:sz w:val="21"/>
          <w:szCs w:val="23"/>
        </w:rPr>
        <w:t xml:space="preserve"> – containing the approved source code, build scripts, executables, and configuration instructions.</w:t>
      </w:r>
    </w:p>
    <w:p w14:paraId="5B51CD13" w14:textId="77777777" w:rsidR="00652347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bookmarkStart w:id="5" w:name="_Toc270601423"/>
      <w:r w:rsidRPr="00050881">
        <w:rPr>
          <w:rFonts w:ascii="Arial" w:hAnsi="Arial" w:cs="Arial"/>
          <w:lang w:eastAsia="en-US"/>
        </w:rPr>
        <w:t>Pre-Requisites</w:t>
      </w:r>
      <w:bookmarkEnd w:id="5"/>
    </w:p>
    <w:p w14:paraId="0B47715A" w14:textId="550F8993" w:rsidR="00401F5C" w:rsidRPr="00401F5C" w:rsidRDefault="00401F5C" w:rsidP="00401F5C">
      <w:pPr>
        <w:pStyle w:val="FFICReportJustified"/>
      </w:pPr>
      <w:r w:rsidRPr="00401F5C">
        <w:t>• The support team shall operate entirely from an offsite location using their own computing devices, software licenses, and communication tools.</w:t>
      </w:r>
      <w:r w:rsidRPr="00401F5C">
        <w:br/>
        <w:t>• No physical infrastructure, network connectivity, or email access shall be sought or provided by TKM.</w:t>
      </w:r>
      <w:r w:rsidRPr="00401F5C">
        <w:br/>
        <w:t>• All coordination, meetings, and reviews shall be conducted virtually through mutually agreed online platforms.</w:t>
      </w:r>
      <w:r w:rsidRPr="00401F5C">
        <w:br/>
        <w:t>• The service provider shall make independent travel and logistical arrangements if physical presence is ever required, at their own discretion and cost.</w:t>
      </w:r>
    </w:p>
    <w:p w14:paraId="410AEE27" w14:textId="77777777" w:rsidR="00EE0D5E" w:rsidRPr="00050881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bookmarkStart w:id="6" w:name="_Toc270601424"/>
      <w:bookmarkStart w:id="7" w:name="_Toc135649889"/>
      <w:bookmarkEnd w:id="7"/>
      <w:r w:rsidRPr="00050881">
        <w:rPr>
          <w:rFonts w:ascii="Arial" w:hAnsi="Arial" w:cs="Arial"/>
          <w:lang w:eastAsia="en-US"/>
        </w:rPr>
        <w:t>Exclusions</w:t>
      </w:r>
      <w:bookmarkEnd w:id="6"/>
    </w:p>
    <w:p w14:paraId="5B5F3112" w14:textId="77777777" w:rsidR="008202F1" w:rsidRPr="008202F1" w:rsidRDefault="008202F1" w:rsidP="0085377A">
      <w:pPr>
        <w:pStyle w:val="ListParagraph"/>
        <w:numPr>
          <w:ilvl w:val="0"/>
          <w:numId w:val="21"/>
        </w:numPr>
        <w:spacing w:before="120" w:after="120" w:line="276" w:lineRule="auto"/>
        <w:jc w:val="both"/>
        <w:rPr>
          <w:rFonts w:asciiTheme="minorHAnsi" w:hAnsiTheme="minorHAnsi" w:cstheme="minorHAnsi"/>
          <w:szCs w:val="20"/>
        </w:rPr>
      </w:pPr>
      <w:r w:rsidRPr="008202F1">
        <w:rPr>
          <w:rFonts w:asciiTheme="minorHAnsi" w:hAnsiTheme="minorHAnsi" w:cstheme="minorHAnsi"/>
          <w:sz w:val="22"/>
          <w:szCs w:val="20"/>
        </w:rPr>
        <w:t xml:space="preserve">Any Planning or discussions other than one of the </w:t>
      </w:r>
      <w:r w:rsidR="00E018D1">
        <w:rPr>
          <w:rFonts w:asciiTheme="minorHAnsi" w:hAnsiTheme="minorHAnsi" w:cstheme="minorHAnsi"/>
          <w:sz w:val="22"/>
          <w:szCs w:val="20"/>
        </w:rPr>
        <w:t>P&amp;L</w:t>
      </w:r>
      <w:r w:rsidRPr="008202F1">
        <w:rPr>
          <w:rFonts w:asciiTheme="minorHAnsi" w:hAnsiTheme="minorHAnsi" w:cstheme="minorHAnsi"/>
          <w:sz w:val="22"/>
          <w:szCs w:val="20"/>
        </w:rPr>
        <w:t xml:space="preserve"> system</w:t>
      </w:r>
      <w:r w:rsidR="00E018D1">
        <w:rPr>
          <w:rFonts w:asciiTheme="minorHAnsi" w:hAnsiTheme="minorHAnsi" w:cstheme="minorHAnsi"/>
          <w:sz w:val="22"/>
          <w:szCs w:val="20"/>
        </w:rPr>
        <w:t>s</w:t>
      </w:r>
      <w:r w:rsidRPr="008202F1">
        <w:rPr>
          <w:rFonts w:asciiTheme="minorHAnsi" w:hAnsiTheme="minorHAnsi" w:cstheme="minorHAnsi"/>
          <w:sz w:val="22"/>
          <w:szCs w:val="20"/>
        </w:rPr>
        <w:t xml:space="preserve"> is out of scope</w:t>
      </w:r>
      <w:r w:rsidRPr="008202F1">
        <w:rPr>
          <w:rFonts w:asciiTheme="minorHAnsi" w:hAnsiTheme="minorHAnsi" w:cstheme="minorHAnsi"/>
          <w:szCs w:val="20"/>
        </w:rPr>
        <w:t>.</w:t>
      </w:r>
    </w:p>
    <w:p w14:paraId="6DEA76BF" w14:textId="77777777" w:rsidR="000F25AF" w:rsidRPr="004876CC" w:rsidRDefault="008202F1" w:rsidP="0085377A">
      <w:pPr>
        <w:pStyle w:val="ListParagraph"/>
        <w:numPr>
          <w:ilvl w:val="0"/>
          <w:numId w:val="21"/>
        </w:numPr>
        <w:spacing w:line="360" w:lineRule="auto"/>
        <w:rPr>
          <w:rFonts w:asciiTheme="minorHAnsi" w:hAnsiTheme="minorHAnsi" w:cstheme="minorHAnsi"/>
          <w:sz w:val="22"/>
        </w:rPr>
      </w:pPr>
      <w:r w:rsidRPr="00F96065">
        <w:rPr>
          <w:rFonts w:asciiTheme="minorHAnsi" w:hAnsiTheme="minorHAnsi" w:cstheme="minorHAnsi"/>
          <w:sz w:val="22"/>
          <w:szCs w:val="20"/>
        </w:rPr>
        <w:t>Any type of development activities or hardware installation of the proposed solution / task</w:t>
      </w:r>
    </w:p>
    <w:p w14:paraId="56DA7D37" w14:textId="77777777" w:rsidR="00EE0D5E" w:rsidRPr="00050881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bookmarkStart w:id="8" w:name="_Toc270601425"/>
      <w:r w:rsidRPr="00050881">
        <w:rPr>
          <w:rFonts w:ascii="Arial" w:hAnsi="Arial" w:cs="Arial"/>
          <w:lang w:eastAsia="en-US"/>
        </w:rPr>
        <w:lastRenderedPageBreak/>
        <w:t>Key Assumptions and Points</w:t>
      </w:r>
      <w:bookmarkEnd w:id="8"/>
      <w:r w:rsidRPr="00050881">
        <w:rPr>
          <w:rFonts w:ascii="Arial" w:hAnsi="Arial" w:cs="Arial"/>
          <w:lang w:eastAsia="en-US"/>
        </w:rPr>
        <w:tab/>
      </w:r>
    </w:p>
    <w:p w14:paraId="7688D631" w14:textId="77777777" w:rsidR="0079396E" w:rsidRDefault="0079396E" w:rsidP="0079396E">
      <w:pPr>
        <w:pStyle w:val="NormalWeb"/>
        <w:numPr>
          <w:ilvl w:val="0"/>
          <w:numId w:val="14"/>
        </w:numPr>
        <w:rPr>
          <w:lang w:eastAsia="en-US"/>
        </w:rPr>
      </w:pPr>
      <w:bookmarkStart w:id="9" w:name="_Toc270601426"/>
      <w:bookmarkStart w:id="10" w:name="_Toc169673601"/>
      <w:r>
        <w:t xml:space="preserve">Once upon a time in a quiet forest, there lived a little sparrow who built her nest on a small neem tree. Nearby, a proud peacock often showed off his </w:t>
      </w:r>
      <w:proofErr w:type="spellStart"/>
      <w:r>
        <w:t>colorful</w:t>
      </w:r>
      <w:proofErr w:type="spellEnd"/>
      <w:r>
        <w:t xml:space="preserve"> feathers, dancing each morning before the sun.</w:t>
      </w:r>
    </w:p>
    <w:p w14:paraId="7A8E12DA" w14:textId="77777777" w:rsidR="0079396E" w:rsidRDefault="0079396E" w:rsidP="0079396E">
      <w:pPr>
        <w:pStyle w:val="NormalWeb"/>
        <w:numPr>
          <w:ilvl w:val="0"/>
          <w:numId w:val="14"/>
        </w:numPr>
      </w:pPr>
      <w:r>
        <w:t>One day, the peacock laughed at the sparrow.</w:t>
      </w:r>
      <w:r>
        <w:br/>
        <w:t>“Look at you! Your feathers are plain and dull. How do you even show your face among such beauty?”</w:t>
      </w:r>
    </w:p>
    <w:p w14:paraId="37763B8B" w14:textId="77777777" w:rsidR="0079396E" w:rsidRDefault="0079396E" w:rsidP="0079396E">
      <w:pPr>
        <w:pStyle w:val="NormalWeb"/>
        <w:numPr>
          <w:ilvl w:val="0"/>
          <w:numId w:val="14"/>
        </w:numPr>
      </w:pPr>
      <w:r>
        <w:t>The sparrow smiled and said, “Feathers don’t make a bird great, my friend — wings do.”</w:t>
      </w:r>
    </w:p>
    <w:p w14:paraId="4DD71132" w14:textId="77777777" w:rsidR="0079396E" w:rsidRDefault="0079396E" w:rsidP="0079396E">
      <w:pPr>
        <w:pStyle w:val="NormalWeb"/>
        <w:numPr>
          <w:ilvl w:val="0"/>
          <w:numId w:val="14"/>
        </w:numPr>
      </w:pPr>
      <w:r>
        <w:t>That afternoon, heavy rain poured from the sky. The peacock’s heavy feathers got soaked, and he could not fly to shelter. The little sparrow, light and quick, flew up to a dry branch and stayed safe.</w:t>
      </w:r>
    </w:p>
    <w:p w14:paraId="4EBB92DD" w14:textId="77777777" w:rsidR="0079396E" w:rsidRDefault="0079396E" w:rsidP="0079396E">
      <w:pPr>
        <w:pStyle w:val="NormalWeb"/>
        <w:numPr>
          <w:ilvl w:val="0"/>
          <w:numId w:val="14"/>
        </w:numPr>
      </w:pPr>
      <w:r>
        <w:t>When the rain stopped, the peacock looked up and said, “Now I see — bright feathers can’t help in a storm.”</w:t>
      </w:r>
      <w:r>
        <w:br/>
        <w:t>The sparrow chirped kindly, “Every gift has its time to shine.”</w:t>
      </w:r>
    </w:p>
    <w:p w14:paraId="1E13EA52" w14:textId="77777777" w:rsidR="00EE0D5E" w:rsidRPr="00050881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Team Structure</w:t>
      </w:r>
      <w:bookmarkEnd w:id="9"/>
      <w:r w:rsidR="00506287" w:rsidRPr="00050881">
        <w:rPr>
          <w:rFonts w:ascii="Arial" w:hAnsi="Arial" w:cs="Arial"/>
          <w:lang w:eastAsia="en-US"/>
        </w:rPr>
        <w:t xml:space="preserve"> </w:t>
      </w:r>
    </w:p>
    <w:p w14:paraId="7D110388" w14:textId="77777777" w:rsidR="00335ECF" w:rsidRDefault="00335ECF" w:rsidP="00335ECF">
      <w:pPr>
        <w:pStyle w:val="FFICReportJustified"/>
        <w:rPr>
          <w:lang w:eastAsia="ja-JP"/>
        </w:rPr>
      </w:pPr>
    </w:p>
    <w:p w14:paraId="10C17E02" w14:textId="003CE5E1" w:rsidR="000E279B" w:rsidRDefault="0053469D" w:rsidP="00335ECF">
      <w:pPr>
        <w:pStyle w:val="FFICReportJustified"/>
        <w:rPr>
          <w:rFonts w:asciiTheme="minorHAnsi" w:hAnsiTheme="minorHAnsi"/>
          <w:lang w:eastAsia="ja-JP"/>
        </w:rPr>
      </w:pPr>
      <w:r>
        <w:rPr>
          <w:rFonts w:asciiTheme="minorHAnsi" w:hAnsi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06CCC" wp14:editId="5E53000D">
                <wp:simplePos x="0" y="0"/>
                <wp:positionH relativeFrom="column">
                  <wp:posOffset>2324100</wp:posOffset>
                </wp:positionH>
                <wp:positionV relativeFrom="paragraph">
                  <wp:posOffset>20955</wp:posOffset>
                </wp:positionV>
                <wp:extent cx="1210310" cy="381000"/>
                <wp:effectExtent l="0" t="0" r="27940" b="19050"/>
                <wp:wrapNone/>
                <wp:docPr id="1096818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222CC" w14:textId="47CF0A07" w:rsidR="0053469D" w:rsidRPr="0053469D" w:rsidRDefault="0053469D" w:rsidP="0053469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IS 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06CCC" id="Rectangle 1" o:spid="_x0000_s1027" style="position:absolute;margin-left:183pt;margin-top:1.65pt;width:95.3pt;height:3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" fillcolor="#4f81bd [3204]" strokecolor="#0a121c [484]" strokeweight="2pt">
                <v:textbox>
                  <w:txbxContent>
                    <w:p w14:paraId="466222CC" w14:textId="47CF0A07" w:rsidR="0053469D" w:rsidRPr="0053469D" w:rsidRDefault="0053469D" w:rsidP="0053469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IS PIC</w:t>
                      </w:r>
                    </w:p>
                  </w:txbxContent>
                </v:textbox>
              </v:rect>
            </w:pict>
          </mc:Fallback>
        </mc:AlternateContent>
      </w:r>
      <w:r w:rsidR="00335ECF">
        <w:rPr>
          <w:rFonts w:asciiTheme="minorHAnsi" w:hAnsiTheme="minorHAnsi"/>
          <w:lang w:eastAsia="ja-JP"/>
        </w:rPr>
        <w:t xml:space="preserve">             </w:t>
      </w:r>
    </w:p>
    <w:p w14:paraId="6A0BC11B" w14:textId="6C992645" w:rsidR="000E279B" w:rsidRPr="00335ECF" w:rsidRDefault="000E279B" w:rsidP="00335ECF">
      <w:pPr>
        <w:pStyle w:val="FFICReportJustified"/>
        <w:rPr>
          <w:rFonts w:asciiTheme="minorHAnsi" w:hAnsiTheme="minorHAnsi"/>
          <w:lang w:eastAsia="ja-JP"/>
        </w:rPr>
      </w:pPr>
    </w:p>
    <w:bookmarkStart w:id="11" w:name="_Toc270601427"/>
    <w:p w14:paraId="5FFC135B" w14:textId="1EAC55C8" w:rsidR="008202F1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0902E4" wp14:editId="1D4E5B92">
                <wp:simplePos x="0" y="0"/>
                <wp:positionH relativeFrom="column">
                  <wp:posOffset>2906395</wp:posOffset>
                </wp:positionH>
                <wp:positionV relativeFrom="paragraph">
                  <wp:posOffset>51435</wp:posOffset>
                </wp:positionV>
                <wp:extent cx="9525" cy="352425"/>
                <wp:effectExtent l="76200" t="38100" r="66675" b="28575"/>
                <wp:wrapNone/>
                <wp:docPr id="136914941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34A7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8.85pt;margin-top:4.05pt;width:.75pt;height:27.7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" strokecolor="black [3040]">
                <v:stroke endarrow="block"/>
              </v:shape>
            </w:pict>
          </mc:Fallback>
        </mc:AlternateContent>
      </w:r>
    </w:p>
    <w:p w14:paraId="349DBB98" w14:textId="0F7572ED" w:rsidR="0053469D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0076B5C5" w14:textId="7A2DD6C2" w:rsidR="0053469D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E19F83" wp14:editId="45C544E6">
                <wp:simplePos x="0" y="0"/>
                <wp:positionH relativeFrom="column">
                  <wp:posOffset>2066290</wp:posOffset>
                </wp:positionH>
                <wp:positionV relativeFrom="paragraph">
                  <wp:posOffset>81280</wp:posOffset>
                </wp:positionV>
                <wp:extent cx="1685925" cy="381000"/>
                <wp:effectExtent l="0" t="0" r="28575" b="19050"/>
                <wp:wrapNone/>
                <wp:docPr id="885998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FCE68" w14:textId="5AB207FE" w:rsidR="0053469D" w:rsidRPr="0053469D" w:rsidRDefault="00AA3013" w:rsidP="0053469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Full stack </w:t>
                            </w:r>
                            <w:r w:rsidR="0053469D">
                              <w:rPr>
                                <w:lang w:val="en-GB"/>
                              </w:rPr>
                              <w:t>Developer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19F83" id="_x0000_s1028" style="position:absolute;left:0;text-align:left;margin-left:162.7pt;margin-top:6.4pt;width:132.75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" fillcolor="#938953 [1614]" strokecolor="#0a121c [484]" strokeweight="2pt">
                <v:textbox>
                  <w:txbxContent>
                    <w:p w14:paraId="359FCE68" w14:textId="5AB207FE" w:rsidR="0053469D" w:rsidRPr="0053469D" w:rsidRDefault="00AA3013" w:rsidP="0053469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Full stack </w:t>
                      </w:r>
                      <w:r w:rsidR="0053469D">
                        <w:rPr>
                          <w:lang w:val="en-GB"/>
                        </w:rPr>
                        <w:t>Developer 1</w:t>
                      </w:r>
                    </w:p>
                  </w:txbxContent>
                </v:textbox>
              </v:rect>
            </w:pict>
          </mc:Fallback>
        </mc:AlternateContent>
      </w:r>
    </w:p>
    <w:p w14:paraId="47B6606E" w14:textId="674D0318" w:rsidR="0053469D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639F5E57" w14:textId="70AB8F1A" w:rsidR="0053469D" w:rsidRPr="004876CC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647F6F23" w14:textId="77777777" w:rsidR="008202F1" w:rsidRPr="004876CC" w:rsidRDefault="008202F1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07D76CD5" w14:textId="77777777" w:rsidR="008202F1" w:rsidRDefault="008202F1" w:rsidP="008202F1">
      <w:pPr>
        <w:pStyle w:val="FFICReportJustified"/>
        <w:jc w:val="center"/>
        <w:rPr>
          <w:rFonts w:asciiTheme="minorHAnsi" w:hAnsiTheme="minorHAnsi" w:cstheme="minorHAnsi"/>
          <w:color w:val="auto"/>
        </w:rPr>
      </w:pPr>
    </w:p>
    <w:p w14:paraId="6E76D60F" w14:textId="77777777" w:rsidR="008202F1" w:rsidRPr="004876CC" w:rsidRDefault="008202F1" w:rsidP="008202F1">
      <w:pPr>
        <w:pStyle w:val="FFICReportJustified"/>
        <w:jc w:val="center"/>
        <w:rPr>
          <w:rFonts w:asciiTheme="minorHAnsi" w:hAnsiTheme="minorHAnsi" w:cstheme="minorHAnsi"/>
          <w:color w:val="auto"/>
        </w:rPr>
      </w:pP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9AE9AD" wp14:editId="16034D6B">
                <wp:simplePos x="0" y="0"/>
                <wp:positionH relativeFrom="column">
                  <wp:posOffset>142240</wp:posOffset>
                </wp:positionH>
                <wp:positionV relativeFrom="paragraph">
                  <wp:posOffset>140970</wp:posOffset>
                </wp:positionV>
                <wp:extent cx="5783580" cy="0"/>
                <wp:effectExtent l="8890" t="7620" r="8255" b="11430"/>
                <wp:wrapNone/>
                <wp:docPr id="12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35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37AD0" id="Straight Connector 3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pt,11.1pt" to="466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" strokecolor="#5b9bd5" strokeweight=".5pt">
                <v:stroke joinstyle="miter"/>
              </v:line>
            </w:pict>
          </mc:Fallback>
        </mc:AlternateContent>
      </w:r>
    </w:p>
    <w:p w14:paraId="5FFEDD81" w14:textId="77777777" w:rsidR="008202F1" w:rsidRPr="004876CC" w:rsidRDefault="008202F1" w:rsidP="008202F1">
      <w:pPr>
        <w:pStyle w:val="FFICReportJustified"/>
        <w:jc w:val="center"/>
        <w:rPr>
          <w:rFonts w:asciiTheme="minorHAnsi" w:hAnsiTheme="minorHAnsi" w:cstheme="minorHAnsi"/>
          <w:color w:val="auto"/>
        </w:rPr>
      </w:pP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BDC4DC" wp14:editId="6635EE3B">
                <wp:simplePos x="0" y="0"/>
                <wp:positionH relativeFrom="column">
                  <wp:posOffset>1198880</wp:posOffset>
                </wp:positionH>
                <wp:positionV relativeFrom="paragraph">
                  <wp:posOffset>12700</wp:posOffset>
                </wp:positionV>
                <wp:extent cx="1315720" cy="255905"/>
                <wp:effectExtent l="0" t="3175" r="0" b="0"/>
                <wp:wrapNone/>
                <wp:docPr id="11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F784B" w14:textId="77777777" w:rsidR="008202F1" w:rsidRDefault="008202F1" w:rsidP="008202F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         </w:t>
                            </w:r>
                            <w:r w:rsidRPr="00FA03B0"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kern w:val="24"/>
                              </w:rPr>
                              <w:t>Legend: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DC4DC" id="TextBox 49" o:spid="_x0000_s1029" type="#_x0000_t202" style="position:absolute;left:0;text-align:left;margin-left:94.4pt;margin-top:1pt;width:103.6pt;height:20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JkU4gEAAKg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" filled="f" stroked="f">
                <v:textbox>
                  <w:txbxContent>
                    <w:p w14:paraId="719F784B" w14:textId="77777777" w:rsidR="008202F1" w:rsidRDefault="008202F1" w:rsidP="008202F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/>
                          <w:b/>
                          <w:bCs/>
                          <w:color w:val="000000"/>
                          <w:kern w:val="24"/>
                        </w:rPr>
                        <w:t xml:space="preserve">          </w:t>
                      </w:r>
                      <w:r w:rsidRPr="00FA03B0">
                        <w:rPr>
                          <w:rFonts w:ascii="Calibri" w:hAnsi="Calibri"/>
                          <w:b/>
                          <w:bCs/>
                          <w:color w:val="000000"/>
                          <w:kern w:val="24"/>
                        </w:rPr>
                        <w:t>Legend:</w:t>
                      </w:r>
                    </w:p>
                  </w:txbxContent>
                </v:textbox>
              </v:shape>
            </w:pict>
          </mc:Fallback>
        </mc:AlternateContent>
      </w: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01441F" wp14:editId="519F284F">
                <wp:simplePos x="0" y="0"/>
                <wp:positionH relativeFrom="column">
                  <wp:posOffset>2343785</wp:posOffset>
                </wp:positionH>
                <wp:positionV relativeFrom="paragraph">
                  <wp:posOffset>26670</wp:posOffset>
                </wp:positionV>
                <wp:extent cx="992505" cy="269875"/>
                <wp:effectExtent l="19050" t="19050" r="17145" b="15875"/>
                <wp:wrapNone/>
                <wp:docPr id="1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2505" cy="269875"/>
                        </a:xfrm>
                        <a:prstGeom prst="rect">
                          <a:avLst/>
                        </a:prstGeom>
                        <a:solidFill>
                          <a:srgbClr val="C55A11"/>
                        </a:solidFill>
                        <a:ln w="28575">
                          <a:solidFill>
                            <a:srgbClr val="26262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5C37B" w14:textId="712AA269" w:rsidR="008202F1" w:rsidRDefault="008B3A64" w:rsidP="008202F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kern w:val="24"/>
                              </w:rPr>
                              <w:t>ABC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01441F" id="Rectangle 30" o:spid="_x0000_s1030" style="position:absolute;left:0;text-align:left;margin-left:184.55pt;margin-top:2.1pt;width:78.15pt;height:2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" fillcolor="#c55a11" strokecolor="#262626" strokeweight="2.25pt">
                <v:textbox>
                  <w:txbxContent>
                    <w:p w14:paraId="03F5C37B" w14:textId="712AA269" w:rsidR="008202F1" w:rsidRDefault="008B3A64" w:rsidP="008202F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/>
                          <w:color w:val="FFFFFF"/>
                          <w:kern w:val="24"/>
                        </w:rPr>
                        <w:t>ABC</w:t>
                      </w:r>
                    </w:p>
                  </w:txbxContent>
                </v:textbox>
              </v:rect>
            </w:pict>
          </mc:Fallback>
        </mc:AlternateContent>
      </w: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DA50BD" wp14:editId="0F584E09">
                <wp:simplePos x="0" y="0"/>
                <wp:positionH relativeFrom="column">
                  <wp:posOffset>3534410</wp:posOffset>
                </wp:positionH>
                <wp:positionV relativeFrom="paragraph">
                  <wp:posOffset>29210</wp:posOffset>
                </wp:positionV>
                <wp:extent cx="870585" cy="257810"/>
                <wp:effectExtent l="19685" t="19685" r="14605" b="17780"/>
                <wp:wrapNone/>
                <wp:docPr id="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0585" cy="257810"/>
                        </a:xfrm>
                        <a:prstGeom prst="rect">
                          <a:avLst/>
                        </a:prstGeom>
                        <a:solidFill>
                          <a:srgbClr val="2E75B6"/>
                        </a:solidFill>
                        <a:ln w="28575">
                          <a:solidFill>
                            <a:srgbClr val="26262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5E7E4" w14:textId="77777777" w:rsidR="008202F1" w:rsidRDefault="008202F1" w:rsidP="008202F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A03B0">
                              <w:rPr>
                                <w:rFonts w:ascii="Calibri" w:hAnsi="Calibri"/>
                                <w:color w:val="FFFFFF"/>
                                <w:kern w:val="24"/>
                              </w:rPr>
                              <w:t>TKM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A50BD" id="Rectangle 29" o:spid="_x0000_s1031" style="position:absolute;left:0;text-align:left;margin-left:278.3pt;margin-top:2.3pt;width:68.55pt;height:2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" fillcolor="#2e75b6" strokecolor="#262626" strokeweight="2.25pt">
                <v:textbox>
                  <w:txbxContent>
                    <w:p w14:paraId="1BE5E7E4" w14:textId="77777777" w:rsidR="008202F1" w:rsidRDefault="008202F1" w:rsidP="008202F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A03B0">
                        <w:rPr>
                          <w:rFonts w:ascii="Calibri" w:hAnsi="Calibri"/>
                          <w:color w:val="FFFFFF"/>
                          <w:kern w:val="24"/>
                        </w:rPr>
                        <w:t>TKM</w:t>
                      </w:r>
                    </w:p>
                  </w:txbxContent>
                </v:textbox>
              </v:rect>
            </w:pict>
          </mc:Fallback>
        </mc:AlternateContent>
      </w:r>
    </w:p>
    <w:p w14:paraId="4F8498F8" w14:textId="77777777" w:rsidR="008202F1" w:rsidRDefault="008202F1" w:rsidP="008202F1">
      <w:pPr>
        <w:pStyle w:val="FFICReportJustified"/>
        <w:rPr>
          <w:lang w:eastAsia="ja-JP"/>
        </w:rPr>
      </w:pPr>
    </w:p>
    <w:p w14:paraId="2CED4CA5" w14:textId="77777777" w:rsidR="008202F1" w:rsidRPr="00050881" w:rsidRDefault="008202F1" w:rsidP="00050881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 xml:space="preserve">            Escalation Matrix</w:t>
      </w:r>
    </w:p>
    <w:p w14:paraId="26A214A9" w14:textId="77777777" w:rsidR="008202F1" w:rsidRDefault="00050881" w:rsidP="008202F1">
      <w:pPr>
        <w:pStyle w:val="FFICReportJustified"/>
        <w:rPr>
          <w:lang w:eastAsia="ja-JP"/>
        </w:rPr>
      </w:pPr>
      <w:r>
        <w:rPr>
          <w:rFonts w:asciiTheme="minorHAnsi" w:hAnsiTheme="minorHAnsi" w:cstheme="minorHAnsi"/>
          <w:b/>
          <w:noProof/>
          <w:sz w:val="28"/>
          <w:lang w:val="en-IN" w:eastAsia="en-IN"/>
        </w:rPr>
        <mc:AlternateContent>
          <mc:Choice Requires="wpc">
            <w:drawing>
              <wp:anchor distT="0" distB="0" distL="114300" distR="114300" simplePos="0" relativeHeight="251674624" behindDoc="0" locked="0" layoutInCell="1" allowOverlap="1" wp14:anchorId="49B66DE9" wp14:editId="76A357C9">
                <wp:simplePos x="0" y="0"/>
                <wp:positionH relativeFrom="column">
                  <wp:posOffset>1906905</wp:posOffset>
                </wp:positionH>
                <wp:positionV relativeFrom="paragraph">
                  <wp:posOffset>27940</wp:posOffset>
                </wp:positionV>
                <wp:extent cx="3102610" cy="2357755"/>
                <wp:effectExtent l="0" t="0" r="2540" b="0"/>
                <wp:wrapNone/>
                <wp:docPr id="60" name="Canvas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050" cy="212407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048000" y="19050"/>
                            <a:ext cx="19050" cy="21050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050" y="0"/>
                            <a:ext cx="3048000" cy="190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9050" y="2105025"/>
                            <a:ext cx="3048000" cy="190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14325" y="447675"/>
                            <a:ext cx="904875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14325" y="447675"/>
                            <a:ext cx="904875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29590" y="510540"/>
                            <a:ext cx="50673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484FE" w14:textId="77777777" w:rsidR="008202F1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14325" y="1362075"/>
                            <a:ext cx="904875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14325" y="1362075"/>
                            <a:ext cx="904875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53390" y="1434465"/>
                            <a:ext cx="55753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77F73" w14:textId="77777777" w:rsidR="008202F1" w:rsidRDefault="00C23E1F" w:rsidP="008202F1">
                              <w:pPr>
                                <w:rPr>
                                  <w:rFonts w:ascii="Calibri" w:hAnsi="Calibri" w:cs="Calibri"/>
                                  <w:color w:val="FFFFFF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Account</w:t>
                              </w:r>
                            </w:p>
                            <w:p w14:paraId="68814B6C" w14:textId="77777777" w:rsidR="00C23E1F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838325" y="1371600"/>
                            <a:ext cx="1028700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838325" y="1371600"/>
                            <a:ext cx="1028700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77415" y="1434465"/>
                            <a:ext cx="33972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A45B3" w14:textId="77777777" w:rsidR="008202F1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Dept.</w:t>
                              </w:r>
                              <w:r w:rsidR="008202F1">
                                <w:rPr>
                                  <w:rFonts w:ascii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53590" y="1605915"/>
                            <a:ext cx="55753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A3255" w14:textId="77777777" w:rsidR="008202F1" w:rsidRDefault="008202F1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38325" y="485775"/>
                            <a:ext cx="1028700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838325" y="485775"/>
                            <a:ext cx="1028700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05990" y="548640"/>
                            <a:ext cx="33972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E5322" w14:textId="77777777" w:rsidR="008202F1" w:rsidRDefault="008202F1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Dept</w:t>
                              </w:r>
                              <w:r w:rsidR="00C23E1F">
                                <w:rPr>
                                  <w:rFonts w:ascii="Calibri" w:hAnsi="Calibri" w:cs="Calibri"/>
                                  <w:color w:val="FFFFFF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71065" y="710565"/>
                            <a:ext cx="32448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65848" w14:textId="77777777" w:rsidR="008202F1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2" name="Freeform 24"/>
                        <wps:cNvSpPr>
                          <a:spLocks noEditPoints="1"/>
                        </wps:cNvSpPr>
                        <wps:spPr bwMode="auto">
                          <a:xfrm>
                            <a:off x="723900" y="942975"/>
                            <a:ext cx="76200" cy="419100"/>
                          </a:xfrm>
                          <a:custGeom>
                            <a:avLst/>
                            <a:gdLst>
                              <a:gd name="T0" fmla="*/ 68 w 120"/>
                              <a:gd name="T1" fmla="*/ 660 h 660"/>
                              <a:gd name="T2" fmla="*/ 68 w 120"/>
                              <a:gd name="T3" fmla="*/ 100 h 660"/>
                              <a:gd name="T4" fmla="*/ 53 w 120"/>
                              <a:gd name="T5" fmla="*/ 100 h 660"/>
                              <a:gd name="T6" fmla="*/ 53 w 120"/>
                              <a:gd name="T7" fmla="*/ 660 h 660"/>
                              <a:gd name="T8" fmla="*/ 68 w 120"/>
                              <a:gd name="T9" fmla="*/ 660 h 660"/>
                              <a:gd name="T10" fmla="*/ 120 w 120"/>
                              <a:gd name="T11" fmla="*/ 120 h 660"/>
                              <a:gd name="T12" fmla="*/ 60 w 120"/>
                              <a:gd name="T13" fmla="*/ 0 h 660"/>
                              <a:gd name="T14" fmla="*/ 0 w 120"/>
                              <a:gd name="T15" fmla="*/ 120 h 660"/>
                              <a:gd name="T16" fmla="*/ 120 w 120"/>
                              <a:gd name="T17" fmla="*/ 12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0" h="660">
                                <a:moveTo>
                                  <a:pt x="68" y="660"/>
                                </a:moveTo>
                                <a:lnTo>
                                  <a:pt x="68" y="100"/>
                                </a:lnTo>
                                <a:lnTo>
                                  <a:pt x="53" y="100"/>
                                </a:lnTo>
                                <a:lnTo>
                                  <a:pt x="53" y="660"/>
                                </a:lnTo>
                                <a:lnTo>
                                  <a:pt x="68" y="660"/>
                                </a:lnTo>
                                <a:close/>
                                <a:moveTo>
                                  <a:pt x="120" y="120"/>
                                </a:moveTo>
                                <a:lnTo>
                                  <a:pt x="60" y="0"/>
                                </a:lnTo>
                                <a:lnTo>
                                  <a:pt x="0" y="120"/>
                                </a:lnTo>
                                <a:lnTo>
                                  <a:pt x="120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 w="635" cap="flat">
                            <a:solidFill>
                              <a:srgbClr val="5B9B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25"/>
                        <wps:cNvSpPr>
                          <a:spLocks noEditPoints="1"/>
                        </wps:cNvSpPr>
                        <wps:spPr bwMode="auto">
                          <a:xfrm>
                            <a:off x="2314575" y="952500"/>
                            <a:ext cx="76200" cy="419100"/>
                          </a:xfrm>
                          <a:custGeom>
                            <a:avLst/>
                            <a:gdLst>
                              <a:gd name="T0" fmla="*/ 68 w 120"/>
                              <a:gd name="T1" fmla="*/ 660 h 660"/>
                              <a:gd name="T2" fmla="*/ 68 w 120"/>
                              <a:gd name="T3" fmla="*/ 100 h 660"/>
                              <a:gd name="T4" fmla="*/ 53 w 120"/>
                              <a:gd name="T5" fmla="*/ 100 h 660"/>
                              <a:gd name="T6" fmla="*/ 53 w 120"/>
                              <a:gd name="T7" fmla="*/ 660 h 660"/>
                              <a:gd name="T8" fmla="*/ 68 w 120"/>
                              <a:gd name="T9" fmla="*/ 660 h 660"/>
                              <a:gd name="T10" fmla="*/ 120 w 120"/>
                              <a:gd name="T11" fmla="*/ 120 h 660"/>
                              <a:gd name="T12" fmla="*/ 60 w 120"/>
                              <a:gd name="T13" fmla="*/ 0 h 660"/>
                              <a:gd name="T14" fmla="*/ 0 w 120"/>
                              <a:gd name="T15" fmla="*/ 120 h 660"/>
                              <a:gd name="T16" fmla="*/ 120 w 120"/>
                              <a:gd name="T17" fmla="*/ 12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0" h="660">
                                <a:moveTo>
                                  <a:pt x="68" y="660"/>
                                </a:moveTo>
                                <a:lnTo>
                                  <a:pt x="68" y="100"/>
                                </a:lnTo>
                                <a:lnTo>
                                  <a:pt x="53" y="100"/>
                                </a:lnTo>
                                <a:lnTo>
                                  <a:pt x="53" y="660"/>
                                </a:lnTo>
                                <a:lnTo>
                                  <a:pt x="68" y="660"/>
                                </a:lnTo>
                                <a:close/>
                                <a:moveTo>
                                  <a:pt x="120" y="120"/>
                                </a:moveTo>
                                <a:lnTo>
                                  <a:pt x="60" y="0"/>
                                </a:lnTo>
                                <a:lnTo>
                                  <a:pt x="0" y="120"/>
                                </a:lnTo>
                                <a:lnTo>
                                  <a:pt x="120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 w="635" cap="flat">
                            <a:solidFill>
                              <a:srgbClr val="5B9B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04800" y="200025"/>
                            <a:ext cx="914400" cy="2381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04800" y="200025"/>
                            <a:ext cx="914400" cy="2381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BCBC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96240" y="245745"/>
                            <a:ext cx="25273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6F6EC" w14:textId="67D3C51D" w:rsidR="008202F1" w:rsidRDefault="008B3A64" w:rsidP="008202F1"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>ABC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28800" y="247650"/>
                            <a:ext cx="1038225" cy="2381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828800" y="247650"/>
                            <a:ext cx="1038225" cy="2381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BCBC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139315" y="293370"/>
                            <a:ext cx="28384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A7030" w14:textId="77777777" w:rsidR="008202F1" w:rsidRDefault="008202F1" w:rsidP="008202F1"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>TKM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66DE9" id="Canvas 60" o:spid="_x0000_s1032" editas="canvas" style="position:absolute;margin-left:150.15pt;margin-top:2.2pt;width:244.3pt;height:185.65pt;z-index:251674624" coordsize="31026,23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3" type="#_x0000_t75" style="position:absolute;width:31026;height:23577;visibility:visible;mso-wrap-style:square">
                  <v:fill o:detectmouseclick="t"/>
                  <v:path o:connecttype="none"/>
                </v:shape>
                <v:rect id="Rectangle 5" o:spid="_x0000_s1034" style="position:absolute;width:190;height:2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" fillcolor="black" stroked="f"/>
                <v:rect id="Rectangle 6" o:spid="_x0000_s1035" style="position:absolute;left:30480;top:190;width:190;height:2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v:rect id="Rectangle 7" o:spid="_x0000_s1036" style="position:absolute;left:190;width:3048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v:rect id="Rectangle 8" o:spid="_x0000_s1037" style="position:absolute;left:190;top:21050;width:3048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v:rect id="Rectangle 9" o:spid="_x0000_s1038" style="position:absolute;left:3143;top:4476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" fillcolor="#5b9bd5" stroked="f"/>
                <v:rect id="Rectangle 10" o:spid="_x0000_s1039" style="position:absolute;left:3143;top:4476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" filled="f" strokecolor="#41719c"/>
                <v:rect id="Rectangle 11" o:spid="_x0000_s1040" style="position:absolute;left:5295;top:5105;width:5068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zh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GC4TOHBAAAA2wAAAA8AAAAA&#10;AAAAAAAAAAAABwIAAGRycy9kb3ducmV2LnhtbFBLBQYAAAAAAwADALcAAAD1AgAAAAA=&#10;" filled="f" stroked="f">
                  <v:textbox style="mso-fit-shape-to-text:t" inset="0,0,0,0">
                    <w:txbxContent>
                      <w:p w14:paraId="6F1484FE" w14:textId="77777777" w:rsidR="008202F1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Director</w:t>
                        </w:r>
                      </w:p>
                    </w:txbxContent>
                  </v:textbox>
                </v:rect>
                <v:rect id="Rectangle 13" o:spid="_x0000_s1041" style="position:absolute;left:3143;top:13620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" fillcolor="#5b9bd5" stroked="f"/>
                <v:rect id="Rectangle 14" o:spid="_x0000_s1042" style="position:absolute;left:3143;top:13620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" filled="f" strokecolor="#41719c"/>
                <v:rect id="Rectangle 15" o:spid="_x0000_s1043" style="position:absolute;left:4533;top:14344;width:5576;height:37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<v:textbox style="mso-fit-shape-to-text:t" inset="0,0,0,0">
                    <w:txbxContent>
                      <w:p w14:paraId="68177F73" w14:textId="77777777" w:rsidR="008202F1" w:rsidRDefault="00C23E1F" w:rsidP="008202F1">
                        <w:pPr>
                          <w:rPr>
                            <w:rFonts w:ascii="Calibri" w:hAnsi="Calibri" w:cs="Calibri"/>
                            <w:color w:val="FFFFFF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</w:rPr>
                          <w:t>Account</w:t>
                        </w:r>
                      </w:p>
                      <w:p w14:paraId="68814B6C" w14:textId="77777777" w:rsidR="00C23E1F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Manager</w:t>
                        </w:r>
                      </w:p>
                    </w:txbxContent>
                  </v:textbox>
                </v:rect>
                <v:rect id="Rectangle 16" o:spid="_x0000_s1044" style="position:absolute;left:18383;top:13716;width:10287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" fillcolor="#5b9bd5" stroked="f"/>
                <v:rect id="Rectangle 17" o:spid="_x0000_s1045" style="position:absolute;left:18383;top:13716;width:10287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" filled="f" strokecolor="#41719c"/>
                <v:rect id="Rectangle 18" o:spid="_x0000_s1046" style="position:absolute;left:21774;top:14344;width:3397;height:18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RwwAAAANsAAAAPAAAAZHJzL2Rvd25yZXYueG1sRI/NigIx&#10;EITvC75DaMHbmlFE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pyAEcMAAAADbAAAADwAAAAAA&#10;AAAAAAAAAAAHAgAAZHJzL2Rvd25yZXYueG1sUEsFBgAAAAADAAMAtwAAAPQCAAAAAA==&#10;" filled="f" stroked="f">
                  <v:textbox style="mso-fit-shape-to-text:t" inset="0,0,0,0">
                    <w:txbxContent>
                      <w:p w14:paraId="3EBA45B3" w14:textId="77777777" w:rsidR="008202F1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Dept.</w:t>
                        </w:r>
                        <w:r w:rsidR="008202F1">
                          <w:rPr>
                            <w:rFonts w:ascii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7" style="position:absolute;left:20535;top:16059;width:5576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HrwQAAANsAAAAPAAAAZHJzL2Rvd25yZXYueG1sRI/NigIx&#10;EITvgu8QWvCmGU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MhsoevBAAAA2wAAAA8AAAAA&#10;AAAAAAAAAAAABwIAAGRycy9kb3ducmV2LnhtbFBLBQYAAAAAAwADALcAAAD1AgAAAAA=&#10;" filled="f" stroked="f">
                  <v:textbox style="mso-fit-shape-to-text:t" inset="0,0,0,0">
                    <w:txbxContent>
                      <w:p w14:paraId="1AAA3255" w14:textId="77777777" w:rsidR="008202F1" w:rsidRDefault="008202F1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Manager</w:t>
                        </w:r>
                      </w:p>
                    </w:txbxContent>
                  </v:textbox>
                </v:rect>
                <v:rect id="Rectangle 20" o:spid="_x0000_s1048" style="position:absolute;left:18383;top:4857;width:10287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" fillcolor="#5b9bd5" stroked="f"/>
                <v:rect id="Rectangle 21" o:spid="_x0000_s1049" style="position:absolute;left:18383;top:4857;width:10287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" filled="f" strokecolor="#41719c"/>
                <v:rect id="Rectangle 22" o:spid="_x0000_s1050" style="position:absolute;left:22059;top:5486;width:3398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K9CvwAAANsAAAAPAAAAZHJzL2Rvd25yZXYueG1sRE9LasMw&#10;EN0XcgcxhexquY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DCXK9CvwAAANsAAAAPAAAAAAAA&#10;AAAAAAAAAAcCAABkcnMvZG93bnJldi54bWxQSwUGAAAAAAMAAwC3AAAA8wIAAAAA&#10;" filled="f" stroked="f">
                  <v:textbox style="mso-fit-shape-to-text:t" inset="0,0,0,0">
                    <w:txbxContent>
                      <w:p w14:paraId="22FE5322" w14:textId="77777777" w:rsidR="008202F1" w:rsidRDefault="008202F1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Dept</w:t>
                        </w:r>
                        <w:r w:rsidR="00C23E1F">
                          <w:rPr>
                            <w:rFonts w:ascii="Calibri" w:hAnsi="Calibri" w:cs="Calibri"/>
                            <w:color w:val="FFFFFF"/>
                          </w:rPr>
                          <w:t>.</w:t>
                        </w:r>
                      </w:p>
                    </w:txbxContent>
                  </v:textbox>
                </v:rect>
                <v:rect id="Rectangle 23" o:spid="_x0000_s1051" style="position:absolute;left:21710;top:7105;width:3245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" filled="f" stroked="f">
                  <v:textbox style="mso-fit-shape-to-text:t" inset="0,0,0,0">
                    <w:txbxContent>
                      <w:p w14:paraId="3F765848" w14:textId="77777777" w:rsidR="008202F1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Head</w:t>
                        </w:r>
                      </w:p>
                    </w:txbxContent>
                  </v:textbox>
                </v:rect>
                <v:shape id="Freeform 24" o:spid="_x0000_s1052" style="position:absolute;left:7239;top:9429;width:762;height:4191;visibility:visible;mso-wrap-style:square;v-text-anchor:top" coordsize="12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" path="m68,660r,-560l53,100r,560l68,660xm120,120l60,,,120r120,xe" fillcolor="#5b9bd5" strokecolor="#5b9bd5" strokeweight=".05pt">
                  <v:path arrowok="t" o:connecttype="custom" o:connectlocs="43180,419100;43180,63500;33655,63500;33655,419100;43180,419100;76200,76200;38100,0;0,76200;76200,76200" o:connectangles="0,0,0,0,0,0,0,0,0"/>
                  <o:lock v:ext="edit" verticies="t"/>
                </v:shape>
                <v:shape id="Freeform 25" o:spid="_x0000_s1053" style="position:absolute;left:23145;top:9525;width:762;height:4191;visibility:visible;mso-wrap-style:square;v-text-anchor:top" coordsize="12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" path="m68,660r,-560l53,100r,560l68,660xm120,120l60,,,120r120,xe" fillcolor="#5b9bd5" strokecolor="#5b9bd5" strokeweight=".05pt">
                  <v:path arrowok="t" o:connecttype="custom" o:connectlocs="43180,419100;43180,63500;33655,63500;33655,419100;43180,419100;76200,76200;38100,0;0,76200;76200,76200" o:connectangles="0,0,0,0,0,0,0,0,0"/>
                  <o:lock v:ext="edit" verticies="t"/>
                </v:shape>
                <v:rect id="Rectangle 26" o:spid="_x0000_s1054" style="position:absolute;left:3048;top:2000;width:914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" fillcolor="#ed7d31" stroked="f"/>
                <v:rect id="Rectangle 27" o:spid="_x0000_s1055" style="position:absolute;left:3048;top:2000;width:914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" filled="f" strokecolor="#bcbcbc">
                  <v:stroke joinstyle="round"/>
                </v:rect>
                <v:rect id="Rectangle 28" o:spid="_x0000_s1056" style="position:absolute;left:3962;top:2457;width:2527;height:18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ZKt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IvmSrcAAAADbAAAADwAAAAAA&#10;AAAAAAAAAAAHAgAAZHJzL2Rvd25yZXYueG1sUEsFBgAAAAADAAMAtwAAAPQCAAAAAA==&#10;" filled="f" stroked="f">
                  <v:textbox style="mso-fit-shape-to-text:t" inset="0,0,0,0">
                    <w:txbxContent>
                      <w:p w14:paraId="4FE6F6EC" w14:textId="67D3C51D" w:rsidR="008202F1" w:rsidRDefault="008B3A64" w:rsidP="008202F1">
                        <w:r>
                          <w:rPr>
                            <w:rFonts w:ascii="Calibri" w:hAnsi="Calibri" w:cs="Calibri"/>
                            <w:color w:val="000000"/>
                          </w:rPr>
                          <w:t>ABC</w:t>
                        </w:r>
                      </w:p>
                    </w:txbxContent>
                  </v:textbox>
                </v:rect>
                <v:rect id="_x0000_s1057" style="position:absolute;left:18288;top:2476;width:1038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" fillcolor="#ed7d31" stroked="f"/>
                <v:rect id="_x0000_s1058" style="position:absolute;left:18288;top:2476;width:1038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" filled="f" strokecolor="#bcbcbc">
                  <v:stroke joinstyle="round"/>
                </v:rect>
                <v:rect id="Rectangle 31" o:spid="_x0000_s1059" style="position:absolute;left:21393;top:2933;width:2838;height:18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bfwQAAANsAAAAPAAAAZHJzL2Rvd25yZXYueG1sRI/NigIx&#10;EITvC75DaMHbmlFw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FNmBt/BAAAA2wAAAA8AAAAA&#10;AAAAAAAAAAAABwIAAGRycy9kb3ducmV2LnhtbFBLBQYAAAAAAwADALcAAAD1AgAAAAA=&#10;" filled="f" stroked="f">
                  <v:textbox style="mso-fit-shape-to-text:t" inset="0,0,0,0">
                    <w:txbxContent>
                      <w:p w14:paraId="6BDA7030" w14:textId="77777777" w:rsidR="008202F1" w:rsidRDefault="008202F1" w:rsidP="008202F1">
                        <w:r>
                          <w:rPr>
                            <w:rFonts w:ascii="Calibri" w:hAnsi="Calibri" w:cs="Calibri"/>
                            <w:color w:val="000000"/>
                          </w:rPr>
                          <w:t>TKM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FF4C25" w14:textId="77777777" w:rsidR="008202F1" w:rsidRDefault="008202F1" w:rsidP="008202F1">
      <w:pPr>
        <w:pStyle w:val="FFICReportJustified"/>
        <w:rPr>
          <w:lang w:eastAsia="ja-JP"/>
        </w:rPr>
      </w:pPr>
    </w:p>
    <w:p w14:paraId="0718FC7D" w14:textId="77777777" w:rsidR="008202F1" w:rsidRDefault="008202F1" w:rsidP="008202F1">
      <w:pPr>
        <w:pStyle w:val="FFICReportJustified"/>
        <w:rPr>
          <w:lang w:eastAsia="ja-JP"/>
        </w:rPr>
      </w:pPr>
      <w:r>
        <w:rPr>
          <w:lang w:eastAsia="ja-JP"/>
        </w:rPr>
        <w:t xml:space="preserve">        </w:t>
      </w:r>
    </w:p>
    <w:p w14:paraId="649B011A" w14:textId="77777777" w:rsidR="008202F1" w:rsidRDefault="008202F1" w:rsidP="008202F1">
      <w:pPr>
        <w:pStyle w:val="FFICReportJustified"/>
      </w:pPr>
    </w:p>
    <w:p w14:paraId="29863D68" w14:textId="77777777" w:rsidR="008202F1" w:rsidRDefault="008202F1" w:rsidP="008202F1">
      <w:pPr>
        <w:pStyle w:val="FFICReportJustified"/>
      </w:pPr>
    </w:p>
    <w:p w14:paraId="1DEE7508" w14:textId="77777777" w:rsidR="008202F1" w:rsidRDefault="008202F1" w:rsidP="008202F1">
      <w:pPr>
        <w:pStyle w:val="FFICReportJustified"/>
      </w:pPr>
    </w:p>
    <w:p w14:paraId="600C7ADD" w14:textId="77777777" w:rsidR="008202F1" w:rsidRDefault="008202F1" w:rsidP="008202F1">
      <w:pPr>
        <w:pStyle w:val="FFICReportJustified"/>
      </w:pPr>
    </w:p>
    <w:p w14:paraId="59D24AA6" w14:textId="77777777" w:rsidR="008202F1" w:rsidRDefault="008202F1" w:rsidP="008202F1">
      <w:pPr>
        <w:pStyle w:val="FFICReportJustified"/>
      </w:pPr>
    </w:p>
    <w:p w14:paraId="73869E64" w14:textId="77777777" w:rsidR="008202F1" w:rsidRDefault="008202F1" w:rsidP="008202F1">
      <w:pPr>
        <w:pStyle w:val="FFICReportJustified"/>
      </w:pPr>
    </w:p>
    <w:p w14:paraId="0E77453D" w14:textId="77777777" w:rsidR="008202F1" w:rsidRDefault="008202F1" w:rsidP="008202F1">
      <w:pPr>
        <w:pStyle w:val="FFICReportJustified"/>
      </w:pPr>
    </w:p>
    <w:p w14:paraId="10A7DFA6" w14:textId="77777777" w:rsidR="008202F1" w:rsidRDefault="008202F1" w:rsidP="008202F1">
      <w:pPr>
        <w:pStyle w:val="FFICReportJustified"/>
      </w:pPr>
    </w:p>
    <w:p w14:paraId="133B9669" w14:textId="77777777" w:rsidR="008202F1" w:rsidRDefault="008202F1" w:rsidP="008202F1">
      <w:pPr>
        <w:pStyle w:val="FFICReportJustified"/>
      </w:pPr>
    </w:p>
    <w:p w14:paraId="7005E8F9" w14:textId="77777777" w:rsidR="008202F1" w:rsidRDefault="008202F1" w:rsidP="008202F1">
      <w:pPr>
        <w:pStyle w:val="FFICReportJustified"/>
      </w:pPr>
    </w:p>
    <w:p w14:paraId="2DC78674" w14:textId="77777777" w:rsidR="008202F1" w:rsidRDefault="008202F1" w:rsidP="008202F1">
      <w:pPr>
        <w:pStyle w:val="FFICReportJustified"/>
      </w:pPr>
    </w:p>
    <w:p w14:paraId="5A7DDC7E" w14:textId="77777777" w:rsidR="001F0188" w:rsidRDefault="001F0188" w:rsidP="001F0188">
      <w:pPr>
        <w:pStyle w:val="FFICReportJustified"/>
        <w:jc w:val="center"/>
        <w:rPr>
          <w:rFonts w:asciiTheme="minorHAnsi" w:hAnsiTheme="minorHAnsi" w:cstheme="minorHAnsi"/>
          <w:color w:val="auto"/>
        </w:rPr>
      </w:pPr>
    </w:p>
    <w:p w14:paraId="2980AB23" w14:textId="77777777" w:rsidR="00BF05E7" w:rsidRDefault="002333B2" w:rsidP="002333B2">
      <w:pPr>
        <w:spacing w:line="360" w:lineRule="auto"/>
        <w:rPr>
          <w:rFonts w:asciiTheme="minorHAnsi" w:hAnsiTheme="minorHAnsi" w:cstheme="minorHAnsi"/>
          <w:sz w:val="22"/>
          <w:u w:val="single"/>
        </w:rPr>
      </w:pPr>
      <w:r w:rsidRPr="002333B2">
        <w:rPr>
          <w:rFonts w:asciiTheme="minorHAnsi" w:hAnsiTheme="minorHAnsi" w:cstheme="minorHAnsi"/>
          <w:sz w:val="22"/>
          <w:u w:val="single"/>
        </w:rPr>
        <w:t>Escalation contact Information:</w:t>
      </w:r>
    </w:p>
    <w:p w14:paraId="48321DA1" w14:textId="67722EC1" w:rsidR="002333B2" w:rsidRDefault="00CD5AC4" w:rsidP="002333B2">
      <w:p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ABC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3440"/>
        <w:gridCol w:w="4390"/>
      </w:tblGrid>
      <w:tr w:rsidR="002333B2" w14:paraId="590AB5F4" w14:textId="77777777" w:rsidTr="002333B2">
        <w:tc>
          <w:tcPr>
            <w:tcW w:w="2070" w:type="dxa"/>
          </w:tcPr>
          <w:p w14:paraId="45A78101" w14:textId="77777777" w:rsidR="002333B2" w:rsidRDefault="002333B2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Account Manager</w:t>
            </w:r>
          </w:p>
        </w:tc>
        <w:tc>
          <w:tcPr>
            <w:tcW w:w="3440" w:type="dxa"/>
          </w:tcPr>
          <w:p w14:paraId="460CE332" w14:textId="423DE7DD" w:rsidR="002333B2" w:rsidRDefault="002333B2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90" w:type="dxa"/>
          </w:tcPr>
          <w:p w14:paraId="7774DB37" w14:textId="085D35D9" w:rsidR="002333B2" w:rsidRDefault="008B3A64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hyperlink r:id="rId8" w:history="1">
              <w:r w:rsidRPr="00D4368C">
                <w:rPr>
                  <w:rStyle w:val="Hyperlink"/>
                  <w:rFonts w:asciiTheme="minorHAnsi" w:hAnsiTheme="minorHAnsi" w:cstheme="minorHAnsi"/>
                  <w:sz w:val="22"/>
                </w:rPr>
                <w:t>abc@ABC.co.in</w:t>
              </w:r>
            </w:hyperlink>
          </w:p>
        </w:tc>
      </w:tr>
      <w:tr w:rsidR="000C0149" w14:paraId="4C9B3EE2" w14:textId="77777777" w:rsidTr="002333B2">
        <w:tc>
          <w:tcPr>
            <w:tcW w:w="2070" w:type="dxa"/>
          </w:tcPr>
          <w:p w14:paraId="0AF33DEA" w14:textId="77777777" w:rsidR="000C0149" w:rsidRDefault="000C0149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Director</w:t>
            </w:r>
          </w:p>
        </w:tc>
        <w:tc>
          <w:tcPr>
            <w:tcW w:w="3440" w:type="dxa"/>
          </w:tcPr>
          <w:p w14:paraId="309AFF8B" w14:textId="5BF4EC90" w:rsidR="000C0149" w:rsidRDefault="000C0149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90" w:type="dxa"/>
          </w:tcPr>
          <w:p w14:paraId="454A408D" w14:textId="3137C8EC" w:rsidR="000C0149" w:rsidRPr="003D7734" w:rsidRDefault="008B3A64" w:rsidP="000C0149">
            <w:pPr>
              <w:spacing w:line="360" w:lineRule="auto"/>
              <w:rPr>
                <w:rStyle w:val="Hyperlink"/>
                <w:rFonts w:asciiTheme="minorHAnsi" w:hAnsiTheme="minorHAnsi" w:cstheme="minorHAnsi"/>
                <w:sz w:val="22"/>
              </w:rPr>
            </w:pPr>
            <w:hyperlink r:id="rId9" w:history="1">
              <w:r w:rsidRPr="00D4368C">
                <w:rPr>
                  <w:rStyle w:val="Hyperlink"/>
                  <w:rFonts w:asciiTheme="minorHAnsi" w:hAnsiTheme="minorHAnsi" w:cstheme="minorHAnsi"/>
                  <w:sz w:val="22"/>
                </w:rPr>
                <w:t>abc@ABC.co.in</w:t>
              </w:r>
            </w:hyperlink>
          </w:p>
        </w:tc>
      </w:tr>
    </w:tbl>
    <w:p w14:paraId="7AC83FE3" w14:textId="77777777" w:rsidR="002333B2" w:rsidRDefault="002333B2" w:rsidP="002333B2">
      <w:pPr>
        <w:spacing w:line="360" w:lineRule="auto"/>
        <w:rPr>
          <w:rFonts w:asciiTheme="minorHAnsi" w:hAnsiTheme="minorHAnsi" w:cstheme="minorHAnsi"/>
          <w:sz w:val="22"/>
        </w:rPr>
      </w:pPr>
    </w:p>
    <w:p w14:paraId="6F47D4DC" w14:textId="77777777" w:rsidR="002333B2" w:rsidRDefault="002333B2" w:rsidP="002333B2">
      <w:p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TKM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60"/>
        <w:gridCol w:w="3330"/>
        <w:gridCol w:w="4410"/>
      </w:tblGrid>
      <w:tr w:rsidR="002333B2" w14:paraId="29B17E94" w14:textId="77777777" w:rsidTr="002333B2">
        <w:tc>
          <w:tcPr>
            <w:tcW w:w="2160" w:type="dxa"/>
          </w:tcPr>
          <w:p w14:paraId="31BDDD41" w14:textId="77777777" w:rsidR="002333B2" w:rsidRDefault="002333B2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Dept. Manager</w:t>
            </w:r>
          </w:p>
        </w:tc>
        <w:tc>
          <w:tcPr>
            <w:tcW w:w="3330" w:type="dxa"/>
          </w:tcPr>
          <w:p w14:paraId="5BDDDEA7" w14:textId="6372F9BE" w:rsidR="002333B2" w:rsidRDefault="00AA3013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Ramesh R</w:t>
            </w:r>
          </w:p>
        </w:tc>
        <w:tc>
          <w:tcPr>
            <w:tcW w:w="4410" w:type="dxa"/>
          </w:tcPr>
          <w:p w14:paraId="69B396EA" w14:textId="54BBC8B2" w:rsidR="002333B2" w:rsidRDefault="00AA3013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 w:rsidRPr="00AA3013">
              <w:rPr>
                <w:rStyle w:val="Hyperlink"/>
                <w:rFonts w:asciiTheme="minorHAnsi" w:hAnsiTheme="minorHAnsi" w:cstheme="minorHAnsi"/>
                <w:sz w:val="22"/>
              </w:rPr>
              <w:t>ramesh_r@toyota-kirloskar.co.in</w:t>
            </w:r>
          </w:p>
        </w:tc>
      </w:tr>
      <w:tr w:rsidR="003D7734" w14:paraId="6D2E3004" w14:textId="77777777" w:rsidTr="002333B2">
        <w:tc>
          <w:tcPr>
            <w:tcW w:w="2160" w:type="dxa"/>
          </w:tcPr>
          <w:p w14:paraId="1951B901" w14:textId="77777777" w:rsidR="003D7734" w:rsidRDefault="00C23E1F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Dept.</w:t>
            </w:r>
            <w:r w:rsidR="003D7734">
              <w:rPr>
                <w:rFonts w:asciiTheme="minorHAnsi" w:hAnsiTheme="minorHAnsi" w:cstheme="minorHAnsi"/>
                <w:sz w:val="22"/>
              </w:rPr>
              <w:t xml:space="preserve"> Head</w:t>
            </w:r>
          </w:p>
        </w:tc>
        <w:tc>
          <w:tcPr>
            <w:tcW w:w="3330" w:type="dxa"/>
          </w:tcPr>
          <w:p w14:paraId="6F33088B" w14:textId="44F169E4" w:rsidR="003D7734" w:rsidRDefault="00AA3013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</w:rPr>
              <w:t>Thejaswi</w:t>
            </w:r>
            <w:proofErr w:type="spellEnd"/>
            <w:r>
              <w:rPr>
                <w:rFonts w:asciiTheme="minorHAnsi" w:hAnsiTheme="minorHAnsi" w:cstheme="minorHAnsi"/>
                <w:sz w:val="22"/>
              </w:rPr>
              <w:t xml:space="preserve"> M</w:t>
            </w:r>
          </w:p>
        </w:tc>
        <w:tc>
          <w:tcPr>
            <w:tcW w:w="4410" w:type="dxa"/>
          </w:tcPr>
          <w:p w14:paraId="13DBAAA5" w14:textId="58DC336B" w:rsidR="003D7734" w:rsidRDefault="00AA3013" w:rsidP="00CD046C">
            <w:pPr>
              <w:spacing w:line="360" w:lineRule="auto"/>
            </w:pPr>
            <w:r w:rsidRPr="00AA3013">
              <w:rPr>
                <w:rStyle w:val="Hyperlink"/>
                <w:rFonts w:asciiTheme="minorHAnsi" w:hAnsiTheme="minorHAnsi" w:cstheme="minorHAnsi"/>
                <w:sz w:val="22"/>
              </w:rPr>
              <w:t>thejaswi_m@toyota-kirloskar.co.in</w:t>
            </w:r>
          </w:p>
        </w:tc>
      </w:tr>
    </w:tbl>
    <w:p w14:paraId="1FF4EC83" w14:textId="77777777" w:rsidR="00EE0D5E" w:rsidRPr="00050881" w:rsidRDefault="00EE0D5E" w:rsidP="00050881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Roles and responsibilities</w:t>
      </w:r>
      <w:bookmarkEnd w:id="10"/>
      <w:bookmarkEnd w:id="11"/>
    </w:p>
    <w:p w14:paraId="1222162A" w14:textId="77777777" w:rsidR="005D1F11" w:rsidRDefault="00F40950" w:rsidP="003D7734">
      <w:pPr>
        <w:pStyle w:val="FFICReportJustified"/>
        <w:ind w:left="510"/>
        <w:rPr>
          <w:rFonts w:asciiTheme="minorHAnsi" w:hAnsiTheme="minorHAnsi" w:cstheme="minorHAnsi"/>
        </w:rPr>
      </w:pPr>
      <w:bookmarkStart w:id="12" w:name="_Toc270601428"/>
      <w:r>
        <w:rPr>
          <w:rFonts w:asciiTheme="minorHAnsi" w:hAnsiTheme="minorHAnsi" w:cstheme="minorHAnsi"/>
        </w:rPr>
        <w:t xml:space="preserve">        </w:t>
      </w:r>
      <w:r w:rsidR="005D1F11">
        <w:rPr>
          <w:rFonts w:asciiTheme="minorHAnsi" w:hAnsiTheme="minorHAnsi" w:cstheme="minorHAnsi"/>
        </w:rPr>
        <w:t>Roles and responsibilities of support member are as mentioned below</w:t>
      </w:r>
    </w:p>
    <w:p w14:paraId="40B9020E" w14:textId="77777777" w:rsidR="005D1F11" w:rsidRDefault="005D1F11" w:rsidP="003D7734">
      <w:pPr>
        <w:pStyle w:val="FFICReportJustified"/>
        <w:ind w:left="510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page" w:tblpX="1831" w:tblpY="177"/>
        <w:tblW w:w="9493" w:type="dxa"/>
        <w:tblLook w:val="04A0" w:firstRow="1" w:lastRow="0" w:firstColumn="1" w:lastColumn="0" w:noHBand="0" w:noVBand="1"/>
      </w:tblPr>
      <w:tblGrid>
        <w:gridCol w:w="1980"/>
        <w:gridCol w:w="7513"/>
      </w:tblGrid>
      <w:tr w:rsidR="005D1F11" w14:paraId="285B49AC" w14:textId="77777777" w:rsidTr="00740E1D">
        <w:tc>
          <w:tcPr>
            <w:tcW w:w="1980" w:type="dxa"/>
          </w:tcPr>
          <w:p w14:paraId="1490A0CA" w14:textId="77777777" w:rsidR="005D1F11" w:rsidRDefault="005D1F11" w:rsidP="00740E1D">
            <w:r>
              <w:t>Role</w:t>
            </w:r>
          </w:p>
        </w:tc>
        <w:tc>
          <w:tcPr>
            <w:tcW w:w="7513" w:type="dxa"/>
          </w:tcPr>
          <w:p w14:paraId="0B7526B9" w14:textId="77777777" w:rsidR="005D1F11" w:rsidRPr="00733A02" w:rsidRDefault="005D1F11" w:rsidP="00740E1D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9409E3" w14:paraId="2804B0A6" w14:textId="77777777" w:rsidTr="00740E1D">
        <w:tc>
          <w:tcPr>
            <w:tcW w:w="1980" w:type="dxa"/>
          </w:tcPr>
          <w:p w14:paraId="42ED3B02" w14:textId="77777777" w:rsidR="009409E3" w:rsidRDefault="009409E3" w:rsidP="00A865ED"/>
          <w:p w14:paraId="21FDA2FB" w14:textId="3FB700E5" w:rsidR="009409E3" w:rsidRDefault="00AA3013" w:rsidP="00A865ED">
            <w:r>
              <w:t>Full stack Developer</w:t>
            </w:r>
          </w:p>
        </w:tc>
        <w:tc>
          <w:tcPr>
            <w:tcW w:w="7513" w:type="dxa"/>
          </w:tcPr>
          <w:p w14:paraId="1A623633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Requirement study</w:t>
            </w:r>
          </w:p>
          <w:p w14:paraId="44C61326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Programming and unit testing</w:t>
            </w:r>
          </w:p>
          <w:p w14:paraId="7DD983B9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Bug fixing</w:t>
            </w:r>
          </w:p>
          <w:p w14:paraId="1C9F5821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System testing and bug fixes</w:t>
            </w:r>
          </w:p>
        </w:tc>
      </w:tr>
    </w:tbl>
    <w:p w14:paraId="56F98ECB" w14:textId="77777777" w:rsidR="005D1F11" w:rsidRDefault="005D1F11" w:rsidP="003D7734">
      <w:pPr>
        <w:pStyle w:val="FFICReportJustified"/>
        <w:ind w:left="510"/>
        <w:rPr>
          <w:rFonts w:asciiTheme="minorHAnsi" w:hAnsiTheme="minorHAnsi" w:cstheme="minorHAnsi"/>
        </w:rPr>
      </w:pPr>
    </w:p>
    <w:p w14:paraId="3EE7EE51" w14:textId="77777777" w:rsidR="00630206" w:rsidRPr="00630206" w:rsidRDefault="00630206" w:rsidP="00630206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630206">
        <w:rPr>
          <w:rFonts w:ascii="Arial" w:hAnsi="Arial" w:cs="Arial"/>
          <w:lang w:eastAsia="en-US"/>
        </w:rPr>
        <w:t xml:space="preserve">Profile &amp; Skill Matrix </w:t>
      </w:r>
    </w:p>
    <w:p w14:paraId="62AE7AD5" w14:textId="77777777" w:rsidR="00151199" w:rsidRPr="009568A6" w:rsidRDefault="00EA0DBF" w:rsidP="00281EFB">
      <w:pPr>
        <w:ind w:firstLine="720"/>
      </w:pPr>
      <w:r>
        <w:t>Skil</w:t>
      </w:r>
      <w:r w:rsidR="00503606">
        <w:t>l</w:t>
      </w:r>
      <w:r>
        <w:t>sets Requirement</w:t>
      </w:r>
    </w:p>
    <w:tbl>
      <w:tblPr>
        <w:tblStyle w:val="TableGrid"/>
        <w:tblW w:w="9270" w:type="dxa"/>
        <w:tblInd w:w="80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58"/>
        <w:gridCol w:w="2952"/>
        <w:gridCol w:w="1890"/>
        <w:gridCol w:w="2970"/>
      </w:tblGrid>
      <w:tr w:rsidR="003D7734" w:rsidRPr="004876CC" w14:paraId="1C4DC361" w14:textId="77777777" w:rsidTr="009409E3">
        <w:tc>
          <w:tcPr>
            <w:tcW w:w="1458" w:type="dxa"/>
            <w:vAlign w:val="center"/>
          </w:tcPr>
          <w:p w14:paraId="5AAB1C50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Designation</w:t>
            </w:r>
          </w:p>
        </w:tc>
        <w:tc>
          <w:tcPr>
            <w:tcW w:w="2952" w:type="dxa"/>
            <w:vAlign w:val="center"/>
          </w:tcPr>
          <w:p w14:paraId="716A0838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Skill set</w:t>
            </w:r>
          </w:p>
        </w:tc>
        <w:tc>
          <w:tcPr>
            <w:tcW w:w="1890" w:type="dxa"/>
            <w:vAlign w:val="center"/>
          </w:tcPr>
          <w:p w14:paraId="0BCA4069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Experience required</w:t>
            </w:r>
          </w:p>
          <w:p w14:paraId="6915BD8E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(in Years)</w:t>
            </w:r>
          </w:p>
        </w:tc>
        <w:tc>
          <w:tcPr>
            <w:tcW w:w="2970" w:type="dxa"/>
            <w:vAlign w:val="center"/>
          </w:tcPr>
          <w:p w14:paraId="0215E062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Qualification</w:t>
            </w:r>
          </w:p>
        </w:tc>
      </w:tr>
      <w:tr w:rsidR="009409E3" w:rsidRPr="004876CC" w14:paraId="4D920607" w14:textId="77777777" w:rsidTr="009409E3">
        <w:tc>
          <w:tcPr>
            <w:tcW w:w="1458" w:type="dxa"/>
            <w:vAlign w:val="center"/>
          </w:tcPr>
          <w:p w14:paraId="29CDAB14" w14:textId="77777777" w:rsidR="009409E3" w:rsidRPr="004876CC" w:rsidRDefault="009409E3" w:rsidP="009409E3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/>
              </w:rPr>
              <w:t>Developers</w:t>
            </w:r>
          </w:p>
        </w:tc>
        <w:tc>
          <w:tcPr>
            <w:tcW w:w="2952" w:type="dxa"/>
            <w:vAlign w:val="center"/>
          </w:tcPr>
          <w:p w14:paraId="5228EFF0" w14:textId="3B58F5A5" w:rsidR="009409E3" w:rsidRPr="00C23E1F" w:rsidRDefault="00AA3013" w:rsidP="009409E3">
            <w:pPr>
              <w:pStyle w:val="FFICReportJustified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Full stack developer</w:t>
            </w:r>
          </w:p>
        </w:tc>
        <w:tc>
          <w:tcPr>
            <w:tcW w:w="1890" w:type="dxa"/>
            <w:vAlign w:val="center"/>
          </w:tcPr>
          <w:p w14:paraId="0789A395" w14:textId="1B225C06" w:rsidR="009409E3" w:rsidRPr="004876CC" w:rsidRDefault="00AA3013" w:rsidP="009409E3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7</w:t>
            </w:r>
            <w:r w:rsidR="009409E3">
              <w:rPr>
                <w:rFonts w:asciiTheme="minorHAnsi" w:hAnsiTheme="minorHAnsi" w:cstheme="minorHAnsi"/>
                <w:sz w:val="22"/>
              </w:rPr>
              <w:t>+</w:t>
            </w:r>
          </w:p>
        </w:tc>
        <w:tc>
          <w:tcPr>
            <w:tcW w:w="2970" w:type="dxa"/>
            <w:vAlign w:val="center"/>
          </w:tcPr>
          <w:p w14:paraId="465532FE" w14:textId="77777777" w:rsidR="009409E3" w:rsidRPr="004876CC" w:rsidRDefault="009409E3" w:rsidP="009409E3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BE / MCA</w:t>
            </w:r>
            <w:r>
              <w:rPr>
                <w:rFonts w:asciiTheme="minorHAnsi" w:hAnsiTheme="minorHAnsi" w:cstheme="minorHAnsi"/>
                <w:sz w:val="22"/>
              </w:rPr>
              <w:t xml:space="preserve"> / Graduate</w:t>
            </w:r>
          </w:p>
        </w:tc>
      </w:tr>
    </w:tbl>
    <w:p w14:paraId="75FE0684" w14:textId="77777777" w:rsidR="00EE0D5E" w:rsidRPr="00630206" w:rsidRDefault="00990C80" w:rsidP="00630206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630206">
        <w:rPr>
          <w:rFonts w:ascii="Arial" w:hAnsi="Arial" w:cs="Arial"/>
          <w:lang w:eastAsia="en-US"/>
        </w:rPr>
        <w:t>Key</w:t>
      </w:r>
      <w:r w:rsidR="00EE0D5E" w:rsidRPr="00630206">
        <w:rPr>
          <w:rFonts w:ascii="Arial" w:hAnsi="Arial" w:cs="Arial"/>
          <w:lang w:eastAsia="en-US"/>
        </w:rPr>
        <w:t xml:space="preserve"> Performance </w:t>
      </w:r>
      <w:bookmarkEnd w:id="12"/>
      <w:r w:rsidR="0029794E" w:rsidRPr="00630206">
        <w:rPr>
          <w:rFonts w:ascii="Arial" w:hAnsi="Arial" w:cs="Arial"/>
          <w:lang w:eastAsia="en-US"/>
        </w:rPr>
        <w:t>Indicators (</w:t>
      </w:r>
      <w:r w:rsidR="0041730F" w:rsidRPr="00630206">
        <w:rPr>
          <w:rFonts w:ascii="Arial" w:hAnsi="Arial" w:cs="Arial"/>
          <w:lang w:eastAsia="en-US"/>
        </w:rPr>
        <w:t>KPI)</w:t>
      </w:r>
    </w:p>
    <w:p w14:paraId="7D9A621E" w14:textId="444013B7" w:rsidR="00BE44DF" w:rsidRDefault="00AA3013" w:rsidP="0036669B">
      <w:p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               </w:t>
      </w:r>
    </w:p>
    <w:p w14:paraId="047FF3F3" w14:textId="460DE625" w:rsidR="00AA3013" w:rsidRPr="00AA3013" w:rsidRDefault="00AA3013" w:rsidP="0036669B">
      <w:pPr>
        <w:autoSpaceDE w:val="0"/>
        <w:autoSpaceDN w:val="0"/>
        <w:rPr>
          <w:rFonts w:asciiTheme="minorHAnsi" w:eastAsia="Times New Roman" w:hAnsiTheme="minorHAnsi" w:cstheme="minorHAnsi"/>
          <w:b/>
          <w:bCs/>
          <w:i/>
          <w:iCs/>
          <w:color w:val="000000"/>
          <w:sz w:val="22"/>
          <w:szCs w:val="23"/>
          <w:u w:val="single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            </w:t>
      </w:r>
      <w:r w:rsidRPr="00AA3013">
        <w:rPr>
          <w:rFonts w:asciiTheme="minorHAnsi" w:eastAsia="Times New Roman" w:hAnsiTheme="minorHAnsi" w:cstheme="minorHAnsi"/>
          <w:b/>
          <w:bCs/>
          <w:i/>
          <w:iCs/>
          <w:color w:val="000000"/>
          <w:sz w:val="22"/>
          <w:szCs w:val="23"/>
          <w:u w:val="single"/>
          <w:lang w:eastAsia="en-US"/>
        </w:rPr>
        <w:t xml:space="preserve">  KPI</w:t>
      </w:r>
    </w:p>
    <w:p w14:paraId="0C50423E" w14:textId="66E970B7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Details requirement study </w:t>
      </w:r>
    </w:p>
    <w:p w14:paraId="2A8A1D45" w14:textId="5799F15E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Design</w:t>
      </w:r>
    </w:p>
    <w:p w14:paraId="33CA6A5B" w14:textId="34C143A4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Development</w:t>
      </w:r>
    </w:p>
    <w:p w14:paraId="1DF56496" w14:textId="5B0ED603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Code review</w:t>
      </w:r>
    </w:p>
    <w:p w14:paraId="09076F10" w14:textId="3A47021B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Testing </w:t>
      </w:r>
    </w:p>
    <w:p w14:paraId="1B1D5C09" w14:textId="59E25978" w:rsidR="00AA3013" w:rsidRP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UAT support and implementation.</w:t>
      </w:r>
    </w:p>
    <w:p w14:paraId="40412755" w14:textId="5ED4947B" w:rsidR="00BE44DF" w:rsidRDefault="00BE44DF" w:rsidP="0036669B">
      <w:p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</w:p>
    <w:p w14:paraId="1E8EC23F" w14:textId="77777777" w:rsidR="00C23E1F" w:rsidRDefault="00630206" w:rsidP="00335ECF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 w:rsidRPr="00630206">
        <w:rPr>
          <w:noProof/>
          <w:lang w:val="en-IN" w:eastAsia="en-IN"/>
        </w:rPr>
        <w:t xml:space="preserve"> </w:t>
      </w:r>
      <w:r w:rsidR="00DA39A2">
        <w:rPr>
          <w:noProof/>
          <w:lang w:val="en-IN" w:eastAsia="en-IN"/>
        </w:rPr>
        <w:t xml:space="preserve">              </w:t>
      </w:r>
    </w:p>
    <w:p w14:paraId="5D246393" w14:textId="77777777" w:rsidR="004E3094" w:rsidRDefault="004E0CED" w:rsidP="00335ECF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          </w:t>
      </w:r>
    </w:p>
    <w:p w14:paraId="039D9486" w14:textId="42CB2DB6" w:rsidR="00A949D2" w:rsidRDefault="004E3094" w:rsidP="00941A0B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noProof/>
          <w:lang w:val="en-IN" w:eastAsia="en-IN"/>
        </w:rPr>
        <w:t xml:space="preserve">               </w:t>
      </w:r>
    </w:p>
    <w:p w14:paraId="04376181" w14:textId="361CA2C8" w:rsidR="00C23E1F" w:rsidRDefault="00C23E1F" w:rsidP="00941A0B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</w:p>
    <w:tbl>
      <w:tblPr>
        <w:tblpPr w:leftFromText="180" w:rightFromText="180" w:vertAnchor="text"/>
        <w:tblW w:w="10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3046"/>
        <w:gridCol w:w="4173"/>
        <w:gridCol w:w="1113"/>
        <w:gridCol w:w="1340"/>
      </w:tblGrid>
      <w:tr w:rsidR="00214D4B" w14:paraId="06B9D65A" w14:textId="77777777" w:rsidTr="009943FD">
        <w:trPr>
          <w:trHeight w:val="512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440B1" w14:textId="77777777" w:rsidR="00214D4B" w:rsidRDefault="00214D4B">
            <w:pPr>
              <w:jc w:val="center"/>
              <w:rPr>
                <w:rFonts w:ascii="Calibri" w:eastAsiaTheme="minorHAns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Sl. No.</w:t>
            </w:r>
          </w:p>
        </w:tc>
        <w:tc>
          <w:tcPr>
            <w:tcW w:w="3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2B44C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Activity</w:t>
            </w:r>
          </w:p>
        </w:tc>
        <w:tc>
          <w:tcPr>
            <w:tcW w:w="41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B93F6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Deliverable</w:t>
            </w:r>
          </w:p>
        </w:tc>
        <w:tc>
          <w:tcPr>
            <w:tcW w:w="1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821BA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Periodicity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2C2D8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KPI – Target</w:t>
            </w:r>
          </w:p>
        </w:tc>
      </w:tr>
      <w:tr w:rsidR="00214D4B" w14:paraId="7C241624" w14:textId="77777777" w:rsidTr="009943FD">
        <w:trPr>
          <w:trHeight w:val="8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0F42B" w14:textId="77777777" w:rsidR="00214D4B" w:rsidRDefault="00214D4B">
            <w:pPr>
              <w:jc w:val="center"/>
              <w:rPr>
                <w:rFonts w:ascii="Calibri" w:hAnsi="Calibri"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color w:val="0F243E"/>
                <w:sz w:val="16"/>
                <w:szCs w:val="16"/>
              </w:rPr>
              <w:t>1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3D54F" w14:textId="77777777" w:rsidR="00214D4B" w:rsidRDefault="00214D4B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Swa</w:t>
            </w:r>
            <w:r>
              <w:rPr>
                <w:rFonts w:ascii="Calibri" w:hAnsi="Calibri"/>
                <w:color w:val="1F497D"/>
                <w:sz w:val="20"/>
                <w:szCs w:val="20"/>
              </w:rPr>
              <w:t>chh</w:t>
            </w:r>
            <w:r>
              <w:rPr>
                <w:rFonts w:ascii="Calibri" w:hAnsi="Calibri"/>
                <w:color w:val="0F243E"/>
                <w:sz w:val="20"/>
                <w:szCs w:val="20"/>
              </w:rPr>
              <w:t xml:space="preserve"> TKM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B20AC" w14:textId="77777777" w:rsidR="00214D4B" w:rsidRDefault="00214D4B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 xml:space="preserve">Create, safe, Clean and bright environment 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152C2" w14:textId="77777777" w:rsidR="00214D4B" w:rsidRDefault="00214D4B">
            <w:pPr>
              <w:jc w:val="center"/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Daily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0A203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  <w:t>100%</w:t>
            </w:r>
          </w:p>
        </w:tc>
      </w:tr>
      <w:tr w:rsidR="009943FD" w14:paraId="67BBC1A0" w14:textId="77777777" w:rsidTr="009943FD">
        <w:trPr>
          <w:trHeight w:val="8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2671B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color w:val="0F243E"/>
                <w:sz w:val="16"/>
                <w:szCs w:val="16"/>
              </w:rPr>
              <w:t>2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A2C62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Compliance to Safety rules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58092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Compliance to Safety rules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23A21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Daily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CDCB4" w14:textId="77777777" w:rsidR="009943FD" w:rsidRDefault="009943FD" w:rsidP="009943FD">
            <w:pPr>
              <w:jc w:val="center"/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  <w:t>100%</w:t>
            </w:r>
          </w:p>
        </w:tc>
      </w:tr>
      <w:tr w:rsidR="009943FD" w14:paraId="1A7F762A" w14:textId="77777777" w:rsidTr="009943FD">
        <w:trPr>
          <w:trHeight w:val="8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007F8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color w:val="0F243E"/>
                <w:sz w:val="16"/>
                <w:szCs w:val="16"/>
              </w:rPr>
              <w:lastRenderedPageBreak/>
              <w:t>3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E7DB4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Spot Audit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9163D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Spot Audit will be</w:t>
            </w:r>
            <w:r w:rsidRPr="00FE46D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conducted as defined in</w:t>
            </w:r>
            <w:r w:rsidRPr="00FE46D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Confidentiality management policy. (Asset labelling, Print Management, Clean desk, and Clear Screen)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716AD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Daily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DBB18" w14:textId="77777777" w:rsidR="009943FD" w:rsidRDefault="009943FD" w:rsidP="009943FD">
            <w:pPr>
              <w:jc w:val="center"/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  <w:t>100%</w:t>
            </w:r>
          </w:p>
        </w:tc>
      </w:tr>
    </w:tbl>
    <w:p w14:paraId="26E4F90F" w14:textId="77777777" w:rsidR="00C23E1F" w:rsidRDefault="00C23E1F" w:rsidP="0036669B">
      <w:p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</w:p>
    <w:p w14:paraId="39337916" w14:textId="77777777" w:rsidR="00FE6F9D" w:rsidRPr="009943FD" w:rsidRDefault="00FE6F9D" w:rsidP="009943FD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9943FD">
        <w:rPr>
          <w:rFonts w:ascii="Arial" w:hAnsi="Arial" w:cs="Arial"/>
          <w:lang w:eastAsia="en-US"/>
        </w:rPr>
        <w:t>Service Level Agreement</w:t>
      </w:r>
    </w:p>
    <w:p w14:paraId="02BAD7EC" w14:textId="38D1C8E1" w:rsidR="00627D99" w:rsidRDefault="00335ECF" w:rsidP="00335ECF">
      <w:pPr>
        <w:pStyle w:val="FFICReportJustified"/>
        <w:ind w:left="720"/>
        <w:rPr>
          <w:rFonts w:asciiTheme="minorHAnsi" w:hAnsiTheme="minorHAnsi"/>
          <w:lang w:eastAsia="ja-JP"/>
        </w:rPr>
      </w:pPr>
      <w:r w:rsidRPr="00335ECF">
        <w:rPr>
          <w:rFonts w:asciiTheme="minorHAnsi" w:hAnsiTheme="minorHAnsi"/>
          <w:lang w:eastAsia="ja-JP"/>
        </w:rPr>
        <w:t>Not Applicable</w:t>
      </w:r>
    </w:p>
    <w:p w14:paraId="54FA29A9" w14:textId="77777777" w:rsidR="00627D99" w:rsidRDefault="00627D99" w:rsidP="00627D99">
      <w:pPr>
        <w:pStyle w:val="Heading2"/>
        <w:numPr>
          <w:ilvl w:val="1"/>
          <w:numId w:val="14"/>
        </w:numPr>
        <w:tabs>
          <w:tab w:val="clear" w:pos="720"/>
          <w:tab w:val="num" w:pos="1429"/>
        </w:tabs>
        <w:ind w:left="1440"/>
        <w:rPr>
          <w:rFonts w:ascii="Arial" w:hAnsi="Arial" w:cs="Arial"/>
          <w:lang w:eastAsia="en-US"/>
        </w:rPr>
      </w:pPr>
      <w:r w:rsidRPr="006A1663">
        <w:rPr>
          <w:rFonts w:ascii="Arial" w:hAnsi="Arial" w:cs="Arial"/>
          <w:lang w:eastAsia="en-US"/>
        </w:rPr>
        <w:t>Penalty</w:t>
      </w:r>
    </w:p>
    <w:p w14:paraId="0D68E781" w14:textId="77777777" w:rsidR="00721048" w:rsidRDefault="00721048" w:rsidP="00721048">
      <w:pPr>
        <w:pStyle w:val="NormalWeb"/>
        <w:numPr>
          <w:ilvl w:val="0"/>
          <w:numId w:val="14"/>
        </w:numPr>
        <w:rPr>
          <w:lang w:eastAsia="en-US"/>
        </w:rPr>
      </w:pPr>
      <w:r>
        <w:t xml:space="preserve">In a small village, there lived an old farmer who had three sons. They always </w:t>
      </w:r>
      <w:proofErr w:type="spellStart"/>
      <w:r>
        <w:t>quarreled</w:t>
      </w:r>
      <w:proofErr w:type="spellEnd"/>
      <w:r>
        <w:t xml:space="preserve"> among themselves — about land, money, even about who worked harder.</w:t>
      </w:r>
    </w:p>
    <w:p w14:paraId="0C85EE9F" w14:textId="77777777" w:rsidR="00721048" w:rsidRDefault="00721048" w:rsidP="00721048">
      <w:pPr>
        <w:pStyle w:val="NormalWeb"/>
        <w:numPr>
          <w:ilvl w:val="0"/>
          <w:numId w:val="14"/>
        </w:numPr>
      </w:pPr>
      <w:r>
        <w:t>One day, the old man fell sick and decided to teach them a lesson. He called his sons and gave each one a stick.</w:t>
      </w:r>
      <w:r>
        <w:br/>
        <w:t>“Break it,” he said.</w:t>
      </w:r>
      <w:r>
        <w:br/>
        <w:t>Each son snapped his stick easily.</w:t>
      </w:r>
    </w:p>
    <w:p w14:paraId="09200A6E" w14:textId="77777777" w:rsidR="00721048" w:rsidRDefault="00721048" w:rsidP="00721048">
      <w:pPr>
        <w:pStyle w:val="NormalWeb"/>
        <w:numPr>
          <w:ilvl w:val="0"/>
          <w:numId w:val="14"/>
        </w:numPr>
      </w:pPr>
      <w:r>
        <w:t>Then the father tied three sticks together into a bundle and said, “Now try to break this.”</w:t>
      </w:r>
      <w:r>
        <w:br/>
        <w:t>The eldest tried and failed. The second tried and failed. Even the youngest, who was the strongest, couldn’t do it.</w:t>
      </w:r>
    </w:p>
    <w:p w14:paraId="79E30A3C" w14:textId="77777777" w:rsidR="00721048" w:rsidRPr="00721048" w:rsidRDefault="00721048" w:rsidP="00721048">
      <w:pPr>
        <w:pStyle w:val="FFICReportJustified"/>
      </w:pPr>
    </w:p>
    <w:p w14:paraId="3B000CAE" w14:textId="00B49F03" w:rsidR="00572C3B" w:rsidRPr="0053469D" w:rsidRDefault="00EE0D5E" w:rsidP="00017854">
      <w:pPr>
        <w:pStyle w:val="Heading2"/>
        <w:numPr>
          <w:ilvl w:val="1"/>
          <w:numId w:val="14"/>
        </w:numPr>
        <w:tabs>
          <w:tab w:val="clear" w:pos="720"/>
        </w:tabs>
        <w:ind w:left="1440"/>
        <w:jc w:val="both"/>
        <w:rPr>
          <w:rFonts w:asciiTheme="minorHAnsi" w:hAnsiTheme="minorHAnsi" w:cstheme="minorHAnsi"/>
          <w:color w:val="auto"/>
        </w:rPr>
      </w:pPr>
      <w:bookmarkStart w:id="13" w:name="_Toc270601430"/>
      <w:r w:rsidRPr="0053469D">
        <w:rPr>
          <w:rFonts w:ascii="Arial" w:hAnsi="Arial" w:cs="Arial"/>
          <w:lang w:eastAsia="en-US"/>
        </w:rPr>
        <w:t>Service Window</w:t>
      </w:r>
      <w:bookmarkEnd w:id="13"/>
    </w:p>
    <w:p w14:paraId="0BDC70B7" w14:textId="04FA7A53" w:rsidR="005F5CF4" w:rsidRDefault="00CD5AC4" w:rsidP="00776FDB">
      <w:pPr>
        <w:spacing w:line="360" w:lineRule="auto"/>
        <w:ind w:left="7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ABC</w:t>
      </w:r>
      <w:r w:rsidR="00B75971" w:rsidRPr="004876CC">
        <w:rPr>
          <w:rFonts w:asciiTheme="minorHAnsi" w:hAnsiTheme="minorHAnsi" w:cstheme="minorHAnsi"/>
          <w:sz w:val="22"/>
        </w:rPr>
        <w:t xml:space="preserve"> Team will provide support in General </w:t>
      </w:r>
      <w:r w:rsidR="00B75971" w:rsidRPr="00BB79EC">
        <w:rPr>
          <w:rFonts w:asciiTheme="minorHAnsi" w:hAnsiTheme="minorHAnsi" w:cstheme="minorHAnsi"/>
          <w:sz w:val="22"/>
        </w:rPr>
        <w:t>shift</w:t>
      </w:r>
      <w:r w:rsidR="005243FC" w:rsidRPr="00BB79EC">
        <w:rPr>
          <w:rFonts w:asciiTheme="minorHAnsi" w:hAnsiTheme="minorHAnsi" w:cstheme="minorHAnsi"/>
          <w:sz w:val="22"/>
        </w:rPr>
        <w:t xml:space="preserve"> (i.e. from 08:</w:t>
      </w:r>
      <w:r w:rsidR="00937051">
        <w:rPr>
          <w:rFonts w:asciiTheme="minorHAnsi" w:hAnsiTheme="minorHAnsi" w:cstheme="minorHAnsi"/>
          <w:sz w:val="22"/>
        </w:rPr>
        <w:t>30</w:t>
      </w:r>
      <w:r w:rsidR="005243FC" w:rsidRPr="00BB79EC">
        <w:rPr>
          <w:rFonts w:asciiTheme="minorHAnsi" w:hAnsiTheme="minorHAnsi" w:cstheme="minorHAnsi"/>
          <w:sz w:val="22"/>
        </w:rPr>
        <w:t xml:space="preserve"> to 17:</w:t>
      </w:r>
      <w:r w:rsidR="00937051">
        <w:rPr>
          <w:rFonts w:asciiTheme="minorHAnsi" w:hAnsiTheme="minorHAnsi" w:cstheme="minorHAnsi"/>
          <w:sz w:val="22"/>
        </w:rPr>
        <w:t>30</w:t>
      </w:r>
      <w:r w:rsidR="005243FC" w:rsidRPr="00BB79EC">
        <w:rPr>
          <w:rFonts w:asciiTheme="minorHAnsi" w:hAnsiTheme="minorHAnsi" w:cstheme="minorHAnsi"/>
          <w:sz w:val="22"/>
        </w:rPr>
        <w:t>)</w:t>
      </w:r>
      <w:r w:rsidR="00B75971" w:rsidRPr="00BB79EC">
        <w:rPr>
          <w:rFonts w:asciiTheme="minorHAnsi" w:hAnsiTheme="minorHAnsi" w:cstheme="minorHAnsi"/>
          <w:sz w:val="22"/>
        </w:rPr>
        <w:t xml:space="preserve"> </w:t>
      </w:r>
      <w:r w:rsidR="000F34C7" w:rsidRPr="004876CC">
        <w:rPr>
          <w:rFonts w:asciiTheme="minorHAnsi" w:hAnsiTheme="minorHAnsi" w:cstheme="minorHAnsi"/>
          <w:sz w:val="22"/>
        </w:rPr>
        <w:t>at TKM</w:t>
      </w:r>
      <w:r w:rsidR="007E6851" w:rsidRPr="004876CC">
        <w:rPr>
          <w:rFonts w:asciiTheme="minorHAnsi" w:hAnsiTheme="minorHAnsi" w:cstheme="minorHAnsi"/>
          <w:sz w:val="22"/>
        </w:rPr>
        <w:t>-</w:t>
      </w:r>
      <w:r w:rsidR="00937051">
        <w:rPr>
          <w:rFonts w:asciiTheme="minorHAnsi" w:hAnsiTheme="minorHAnsi" w:cstheme="minorHAnsi"/>
          <w:sz w:val="22"/>
        </w:rPr>
        <w:t>Plant#2 IS office</w:t>
      </w:r>
      <w:r w:rsidR="007E6851" w:rsidRPr="004876CC">
        <w:rPr>
          <w:rFonts w:asciiTheme="minorHAnsi" w:hAnsiTheme="minorHAnsi" w:cstheme="minorHAnsi"/>
          <w:sz w:val="22"/>
        </w:rPr>
        <w:t xml:space="preserve"> </w:t>
      </w:r>
      <w:r w:rsidR="00B75971" w:rsidRPr="004876CC">
        <w:rPr>
          <w:rFonts w:asciiTheme="minorHAnsi" w:hAnsiTheme="minorHAnsi" w:cstheme="minorHAnsi"/>
          <w:sz w:val="22"/>
        </w:rPr>
        <w:t>as per TKM working calendar.</w:t>
      </w:r>
      <w:r w:rsidR="009943FD">
        <w:rPr>
          <w:rFonts w:asciiTheme="minorHAnsi" w:hAnsiTheme="minorHAnsi" w:cstheme="minorHAnsi"/>
          <w:sz w:val="22"/>
        </w:rPr>
        <w:t xml:space="preserve"> Resource will be placed onsite at TKM </w:t>
      </w:r>
      <w:r w:rsidR="00937051">
        <w:rPr>
          <w:rFonts w:asciiTheme="minorHAnsi" w:hAnsiTheme="minorHAnsi" w:cstheme="minorHAnsi"/>
          <w:sz w:val="22"/>
        </w:rPr>
        <w:t>Bidadi</w:t>
      </w:r>
      <w:r w:rsidR="009943FD">
        <w:rPr>
          <w:rFonts w:asciiTheme="minorHAnsi" w:hAnsiTheme="minorHAnsi" w:cstheme="minorHAnsi"/>
          <w:sz w:val="22"/>
        </w:rPr>
        <w:t xml:space="preserve"> Office</w:t>
      </w:r>
      <w:bookmarkEnd w:id="0"/>
    </w:p>
    <w:sectPr w:rsidR="005F5CF4" w:rsidSect="000B7B98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6C8D" w14:textId="77777777" w:rsidR="00A73DF9" w:rsidRPr="001575E7" w:rsidRDefault="00A73DF9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separator/>
      </w:r>
    </w:p>
  </w:endnote>
  <w:endnote w:type="continuationSeparator" w:id="0">
    <w:p w14:paraId="08A53FF0" w14:textId="77777777" w:rsidR="00A73DF9" w:rsidRPr="001575E7" w:rsidRDefault="00A73DF9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159C" w14:textId="77777777" w:rsidR="00C71C2F" w:rsidRDefault="00C71C2F" w:rsidP="001575E7">
    <w:pPr>
      <w:rPr>
        <w:rFonts w:ascii="Arial Narrow" w:hAnsi="Arial Narrow"/>
        <w:sz w:val="18"/>
        <w:lang w:val="en-GB"/>
      </w:rPr>
    </w:pPr>
    <w:r w:rsidRPr="004876CC">
      <w:rPr>
        <w:rFonts w:asciiTheme="minorHAnsi" w:hAnsiTheme="minorHAnsi" w:cstheme="minorHAnsi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6642D83" wp14:editId="0C32D0C3">
              <wp:simplePos x="0" y="0"/>
              <wp:positionH relativeFrom="column">
                <wp:posOffset>3714751</wp:posOffset>
              </wp:positionH>
              <wp:positionV relativeFrom="paragraph">
                <wp:posOffset>129540</wp:posOffset>
              </wp:positionV>
              <wp:extent cx="1962150" cy="379095"/>
              <wp:effectExtent l="0" t="0" r="19050" b="2095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150" cy="379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FD745B" w14:textId="77777777" w:rsidR="00C71C2F" w:rsidRPr="004876CC" w:rsidRDefault="00C71C2F" w:rsidP="001575E7">
                          <w:pPr>
                            <w:pStyle w:val="HPFooter"/>
                            <w:spacing w:line="216" w:lineRule="auto"/>
                            <w:rPr>
                              <w:rFonts w:asciiTheme="minorHAnsi" w:hAnsiTheme="minorHAnsi" w:cstheme="minorHAnsi"/>
                              <w:noProof/>
                              <w:color w:val="auto"/>
                              <w:szCs w:val="18"/>
                            </w:rPr>
                          </w:pPr>
                          <w:r w:rsidRPr="004876CC">
                            <w:rPr>
                              <w:rFonts w:asciiTheme="minorHAnsi" w:hAnsiTheme="minorHAnsi" w:cstheme="minorHAnsi"/>
                              <w:noProof/>
                              <w:color w:val="auto"/>
                              <w:szCs w:val="18"/>
                            </w:rPr>
                            <w:t>Toyota Kirloskar Motor  Confidential</w:t>
                          </w:r>
                        </w:p>
                        <w:p w14:paraId="4E658506" w14:textId="77777777" w:rsidR="00C71C2F" w:rsidRPr="004876CC" w:rsidRDefault="00C71C2F" w:rsidP="001575E7">
                          <w:pPr>
                            <w:pStyle w:val="HPFooter"/>
                            <w:spacing w:line="216" w:lineRule="auto"/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</w:pP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t xml:space="preserve">Page </w:t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fldChar w:fldCharType="begin"/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instrText xml:space="preserve"> PAGE </w:instrText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fldChar w:fldCharType="separate"/>
                          </w:r>
                          <w:r w:rsidR="00D90D2A">
                            <w:rPr>
                              <w:rFonts w:asciiTheme="minorHAnsi" w:hAnsiTheme="minorHAnsi" w:cstheme="minorHAnsi"/>
                              <w:noProof/>
                              <w:color w:val="auto"/>
                              <w:szCs w:val="18"/>
                            </w:rPr>
                            <w:t>10</w:t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fldChar w:fldCharType="end"/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t xml:space="preserve"> of </w:t>
                          </w:r>
                          <w:r w:rsidR="00151EB9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t>14</w:t>
                          </w:r>
                        </w:p>
                        <w:p w14:paraId="27AD1956" w14:textId="77777777" w:rsidR="00C71C2F" w:rsidRPr="004876CC" w:rsidRDefault="00C71C2F" w:rsidP="001575E7">
                          <w:pPr>
                            <w:pStyle w:val="HPFooter"/>
                            <w:spacing w:line="216" w:lineRule="auto"/>
                            <w:rPr>
                              <w:rFonts w:asciiTheme="minorHAnsi" w:hAnsiTheme="minorHAnsi" w:cstheme="minorHAnsi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642D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2" type="#_x0000_t202" style="position:absolute;margin-left:292.5pt;margin-top:10.2pt;width:154.5pt;height:29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">
              <v:textbox>
                <w:txbxContent>
                  <w:p w14:paraId="18FD745B" w14:textId="77777777" w:rsidR="00C71C2F" w:rsidRPr="004876CC" w:rsidRDefault="00C71C2F" w:rsidP="001575E7">
                    <w:pPr>
                      <w:pStyle w:val="HPFooter"/>
                      <w:spacing w:line="216" w:lineRule="auto"/>
                      <w:rPr>
                        <w:rFonts w:asciiTheme="minorHAnsi" w:hAnsiTheme="minorHAnsi" w:cstheme="minorHAnsi"/>
                        <w:noProof/>
                        <w:color w:val="auto"/>
                        <w:szCs w:val="18"/>
                      </w:rPr>
                    </w:pPr>
                    <w:r w:rsidRPr="004876CC">
                      <w:rPr>
                        <w:rFonts w:asciiTheme="minorHAnsi" w:hAnsiTheme="minorHAnsi" w:cstheme="minorHAnsi"/>
                        <w:noProof/>
                        <w:color w:val="auto"/>
                        <w:szCs w:val="18"/>
                      </w:rPr>
                      <w:t>Toyota Kirloskar Motor  Confidential</w:t>
                    </w:r>
                  </w:p>
                  <w:p w14:paraId="4E658506" w14:textId="77777777" w:rsidR="00C71C2F" w:rsidRPr="004876CC" w:rsidRDefault="00C71C2F" w:rsidP="001575E7">
                    <w:pPr>
                      <w:pStyle w:val="HPFooter"/>
                      <w:spacing w:line="216" w:lineRule="auto"/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</w:pP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t xml:space="preserve">Page </w:t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fldChar w:fldCharType="begin"/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instrText xml:space="preserve"> PAGE </w:instrText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fldChar w:fldCharType="separate"/>
                    </w:r>
                    <w:r w:rsidR="00D90D2A">
                      <w:rPr>
                        <w:rFonts w:asciiTheme="minorHAnsi" w:hAnsiTheme="minorHAnsi" w:cstheme="minorHAnsi"/>
                        <w:noProof/>
                        <w:color w:val="auto"/>
                        <w:szCs w:val="18"/>
                      </w:rPr>
                      <w:t>10</w:t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fldChar w:fldCharType="end"/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t xml:space="preserve"> of </w:t>
                    </w:r>
                    <w:r w:rsidR="00151EB9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t>14</w:t>
                    </w:r>
                  </w:p>
                  <w:p w14:paraId="27AD1956" w14:textId="77777777" w:rsidR="00C71C2F" w:rsidRPr="004876CC" w:rsidRDefault="00C71C2F" w:rsidP="001575E7">
                    <w:pPr>
                      <w:pStyle w:val="HPFooter"/>
                      <w:spacing w:line="216" w:lineRule="auto"/>
                      <w:rPr>
                        <w:rFonts w:asciiTheme="minorHAnsi" w:hAnsiTheme="minorHAnsi" w:cstheme="minorHAnsi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noProof/>
        <w:sz w:val="18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7F77F9" wp14:editId="792A4898">
              <wp:simplePos x="0" y="0"/>
              <wp:positionH relativeFrom="column">
                <wp:posOffset>361950</wp:posOffset>
              </wp:positionH>
              <wp:positionV relativeFrom="paragraph">
                <wp:posOffset>73660</wp:posOffset>
              </wp:positionV>
              <wp:extent cx="2771775" cy="440055"/>
              <wp:effectExtent l="0" t="0" r="28575" b="17145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71775" cy="44005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13DE021" id="AutoShape 4" o:spid="_x0000_s1026" style="position:absolute;margin-left:28.5pt;margin-top:5.8pt;width:218.25pt;height:3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" filled="f"/>
          </w:pict>
        </mc:Fallback>
      </mc:AlternateContent>
    </w:r>
  </w:p>
  <w:p w14:paraId="44E3DB96" w14:textId="3A722242" w:rsidR="00C71C2F" w:rsidRPr="002E034F" w:rsidRDefault="00C71C2F" w:rsidP="004E3094">
    <w:pPr>
      <w:ind w:firstLine="720"/>
      <w:rPr>
        <w:rFonts w:asciiTheme="minorHAnsi" w:hAnsiTheme="minorHAnsi" w:cstheme="minorHAnsi"/>
        <w:sz w:val="18"/>
        <w:lang w:val="en-GB"/>
      </w:rPr>
    </w:pPr>
    <w:r w:rsidRPr="004876CC">
      <w:rPr>
        <w:rFonts w:asciiTheme="minorHAnsi" w:hAnsiTheme="minorHAnsi" w:cstheme="minorHAnsi"/>
        <w:sz w:val="18"/>
        <w:lang w:val="en-GB"/>
      </w:rPr>
      <w:t>Scope of Work</w:t>
    </w:r>
    <w:r w:rsidR="00941A0B">
      <w:rPr>
        <w:rFonts w:asciiTheme="minorHAnsi" w:hAnsiTheme="minorHAnsi" w:cstheme="minorHAnsi"/>
        <w:sz w:val="18"/>
        <w:lang w:val="en-GB"/>
      </w:rPr>
      <w:t xml:space="preserve"> for </w:t>
    </w:r>
    <w:r w:rsidR="00DB510A">
      <w:rPr>
        <w:rFonts w:asciiTheme="minorHAnsi" w:hAnsiTheme="minorHAnsi" w:cstheme="minorHAnsi"/>
        <w:sz w:val="18"/>
        <w:lang w:val="en-GB"/>
      </w:rPr>
      <w:t>DX activities in SDD</w:t>
    </w:r>
    <w:r w:rsidR="00AA3013">
      <w:rPr>
        <w:rFonts w:asciiTheme="minorHAnsi" w:hAnsiTheme="minorHAnsi" w:cstheme="minorHAnsi"/>
        <w:sz w:val="18"/>
        <w:lang w:val="en-GB"/>
      </w:rPr>
      <w:t>2</w:t>
    </w:r>
    <w:r w:rsidR="00DB510A">
      <w:rPr>
        <w:rFonts w:asciiTheme="minorHAnsi" w:hAnsiTheme="minorHAnsi" w:cstheme="minorHAnsi"/>
        <w:sz w:val="18"/>
        <w:lang w:val="en-GB"/>
      </w:rPr>
      <w:t>-</w:t>
    </w:r>
    <w:r w:rsidR="00AA3013">
      <w:rPr>
        <w:rFonts w:asciiTheme="minorHAnsi" w:hAnsiTheme="minorHAnsi" w:cstheme="minorHAnsi"/>
        <w:sz w:val="18"/>
        <w:lang w:val="en-GB"/>
      </w:rPr>
      <w:t>S&amp;M</w:t>
    </w:r>
    <w:r w:rsidR="00DB510A">
      <w:rPr>
        <w:rFonts w:asciiTheme="minorHAnsi" w:hAnsiTheme="minorHAnsi" w:cstheme="minorHAnsi"/>
        <w:sz w:val="18"/>
        <w:lang w:val="en-GB"/>
      </w:rPr>
      <w:t xml:space="preserve"> Area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264B" w14:textId="77777777" w:rsidR="00A73DF9" w:rsidRPr="001575E7" w:rsidRDefault="00A73DF9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separator/>
      </w:r>
    </w:p>
  </w:footnote>
  <w:footnote w:type="continuationSeparator" w:id="0">
    <w:p w14:paraId="1CC64867" w14:textId="77777777" w:rsidR="00A73DF9" w:rsidRPr="001575E7" w:rsidRDefault="00A73DF9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B5D5" w14:textId="29F27873" w:rsidR="00CD5AC4" w:rsidRDefault="00CD5A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03A7C5" wp14:editId="381D5C2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9270" cy="345440"/>
              <wp:effectExtent l="0" t="0" r="5080" b="16510"/>
              <wp:wrapNone/>
              <wp:docPr id="111040600" name="Text Box 38" descr="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C9FDE" w14:textId="21EDFFE9" w:rsidR="00CD5AC4" w:rsidRPr="00CD5AC4" w:rsidRDefault="00CD5AC4" w:rsidP="00CD5A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D5AC4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3A7C5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60" type="#_x0000_t202" alt="Protected" style="position:absolute;margin-left:0;margin-top:0;width:40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" filled="f" stroked="f">
              <v:textbox style="mso-fit-shape-to-text:t" inset="0,15pt,0,0">
                <w:txbxContent>
                  <w:p w14:paraId="63DC9FDE" w14:textId="21EDFFE9" w:rsidR="00CD5AC4" w:rsidRPr="00CD5AC4" w:rsidRDefault="00CD5AC4" w:rsidP="00CD5AC4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CD5AC4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EF6B3" w14:textId="25B07DF5" w:rsidR="00CD5AC4" w:rsidRDefault="00CD5A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EDCEFB9" wp14:editId="24A746B1">
              <wp:simplePos x="62865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09270" cy="345440"/>
              <wp:effectExtent l="0" t="0" r="5080" b="16510"/>
              <wp:wrapNone/>
              <wp:docPr id="832146220" name="Text Box 39" descr="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B7164" w14:textId="71B9E6FC" w:rsidR="00CD5AC4" w:rsidRPr="00CD5AC4" w:rsidRDefault="00CD5AC4" w:rsidP="00CD5A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D5AC4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CEFB9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61" type="#_x0000_t202" alt="Protected" style="position:absolute;margin-left:0;margin-top:0;width:40.1pt;height:27.2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" filled="f" stroked="f">
              <v:textbox style="mso-fit-shape-to-text:t" inset="0,15pt,0,0">
                <w:txbxContent>
                  <w:p w14:paraId="437B7164" w14:textId="71B9E6FC" w:rsidR="00CD5AC4" w:rsidRPr="00CD5AC4" w:rsidRDefault="00CD5AC4" w:rsidP="00CD5AC4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CD5AC4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D806" w14:textId="269CDF95" w:rsidR="00CD5AC4" w:rsidRDefault="00CD5A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3A116C" wp14:editId="5F2F690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9270" cy="345440"/>
              <wp:effectExtent l="0" t="0" r="5080" b="16510"/>
              <wp:wrapNone/>
              <wp:docPr id="322792411" name="Text Box 37" descr="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7CEAF2" w14:textId="774E4CB5" w:rsidR="00CD5AC4" w:rsidRPr="00CD5AC4" w:rsidRDefault="00CD5AC4" w:rsidP="00CD5A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D5AC4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A116C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63" type="#_x0000_t202" alt="Protected" style="position:absolute;margin-left:0;margin-top:0;width:40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" filled="f" stroked="f">
              <v:textbox style="mso-fit-shape-to-text:t" inset="0,15pt,0,0">
                <w:txbxContent>
                  <w:p w14:paraId="747CEAF2" w14:textId="774E4CB5" w:rsidR="00CD5AC4" w:rsidRPr="00CD5AC4" w:rsidRDefault="00CD5AC4" w:rsidP="00CD5AC4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CD5AC4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283"/>
    <w:multiLevelType w:val="hybridMultilevel"/>
    <w:tmpl w:val="D2686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0953"/>
    <w:multiLevelType w:val="hybridMultilevel"/>
    <w:tmpl w:val="FBA80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466C1"/>
    <w:multiLevelType w:val="multilevel"/>
    <w:tmpl w:val="B0D8BBC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3" w15:restartNumberingAfterBreak="0">
    <w:nsid w:val="045A22E6"/>
    <w:multiLevelType w:val="hybridMultilevel"/>
    <w:tmpl w:val="EEC48A2A"/>
    <w:lvl w:ilvl="0" w:tplc="96A499B4">
      <w:start w:val="3"/>
      <w:numFmt w:val="decimal"/>
      <w:lvlText w:val="%1.0"/>
      <w:lvlJc w:val="left"/>
      <w:pPr>
        <w:ind w:left="2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D58DD"/>
    <w:multiLevelType w:val="hybridMultilevel"/>
    <w:tmpl w:val="E1286FF8"/>
    <w:lvl w:ilvl="0" w:tplc="04090017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" w15:restartNumberingAfterBreak="0">
    <w:nsid w:val="11517B27"/>
    <w:multiLevelType w:val="multilevel"/>
    <w:tmpl w:val="DF58B982"/>
    <w:lvl w:ilvl="0">
      <w:start w:val="1"/>
      <w:numFmt w:val="decimal"/>
      <w:lvlText w:val="4.7.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6" w15:restartNumberingAfterBreak="0">
    <w:nsid w:val="121277E3"/>
    <w:multiLevelType w:val="hybridMultilevel"/>
    <w:tmpl w:val="780E27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0F641B"/>
    <w:multiLevelType w:val="multilevel"/>
    <w:tmpl w:val="395AB2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5CF67A3"/>
    <w:multiLevelType w:val="hybridMultilevel"/>
    <w:tmpl w:val="543ABAE4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9" w15:restartNumberingAfterBreak="0">
    <w:nsid w:val="15E81A36"/>
    <w:multiLevelType w:val="multilevel"/>
    <w:tmpl w:val="8D8A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27F58"/>
    <w:multiLevelType w:val="hybridMultilevel"/>
    <w:tmpl w:val="3800AC90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B8326B1"/>
    <w:multiLevelType w:val="hybridMultilevel"/>
    <w:tmpl w:val="416AD50C"/>
    <w:lvl w:ilvl="0" w:tplc="5C8CF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F63CE"/>
    <w:multiLevelType w:val="hybridMultilevel"/>
    <w:tmpl w:val="E1286FF8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23273EE4"/>
    <w:multiLevelType w:val="hybridMultilevel"/>
    <w:tmpl w:val="F718D6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2E1538"/>
    <w:multiLevelType w:val="hybridMultilevel"/>
    <w:tmpl w:val="7D8615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88360A5"/>
    <w:multiLevelType w:val="multilevel"/>
    <w:tmpl w:val="2ADED02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2.%2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cs="Times New Roman" w:hint="default"/>
      </w:rPr>
    </w:lvl>
  </w:abstractNum>
  <w:abstractNum w:abstractNumId="16" w15:restartNumberingAfterBreak="0">
    <w:nsid w:val="2C3F1B67"/>
    <w:multiLevelType w:val="hybridMultilevel"/>
    <w:tmpl w:val="F7E4AFC2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7" w15:restartNumberingAfterBreak="0">
    <w:nsid w:val="2E9961C1"/>
    <w:multiLevelType w:val="multilevel"/>
    <w:tmpl w:val="250E0CA4"/>
    <w:lvl w:ilvl="0">
      <w:start w:val="1"/>
      <w:numFmt w:val="decimal"/>
      <w:lvlText w:val="4.7.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18" w15:restartNumberingAfterBreak="0">
    <w:nsid w:val="2F4E083E"/>
    <w:multiLevelType w:val="hybridMultilevel"/>
    <w:tmpl w:val="A1FCE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044503"/>
    <w:multiLevelType w:val="hybridMultilevel"/>
    <w:tmpl w:val="4E800EEE"/>
    <w:lvl w:ilvl="0" w:tplc="111221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0" w15:restartNumberingAfterBreak="0">
    <w:nsid w:val="30A30779"/>
    <w:multiLevelType w:val="hybridMultilevel"/>
    <w:tmpl w:val="3A58C2DC"/>
    <w:lvl w:ilvl="0" w:tplc="14D0F0E0">
      <w:start w:val="2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941BC9"/>
    <w:multiLevelType w:val="hybridMultilevel"/>
    <w:tmpl w:val="FBA80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24E43"/>
    <w:multiLevelType w:val="hybridMultilevel"/>
    <w:tmpl w:val="F802F19A"/>
    <w:lvl w:ilvl="0" w:tplc="85A47402">
      <w:start w:val="1"/>
      <w:numFmt w:val="decimal"/>
      <w:lvlText w:val="4.8.%1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730F23"/>
    <w:multiLevelType w:val="hybridMultilevel"/>
    <w:tmpl w:val="D58E4CB4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3739504E"/>
    <w:multiLevelType w:val="hybridMultilevel"/>
    <w:tmpl w:val="30EA07A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8886C5F"/>
    <w:multiLevelType w:val="multilevel"/>
    <w:tmpl w:val="13201B1C"/>
    <w:lvl w:ilvl="0">
      <w:start w:val="1"/>
      <w:numFmt w:val="bullet"/>
      <w:lvlText w:val=""/>
      <w:lvlJc w:val="left"/>
      <w:pPr>
        <w:tabs>
          <w:tab w:val="num" w:pos="1740"/>
        </w:tabs>
        <w:ind w:left="1740" w:hanging="510"/>
      </w:pPr>
      <w:rPr>
        <w:rFonts w:ascii="Symbol" w:hAnsi="Symbol" w:hint="default"/>
      </w:rPr>
    </w:lvl>
    <w:lvl w:ilvl="1">
      <w:start w:val="1"/>
      <w:numFmt w:val="decimal"/>
      <w:lvlText w:val="3.%2"/>
      <w:lvlJc w:val="left"/>
      <w:pPr>
        <w:tabs>
          <w:tab w:val="num" w:pos="1950"/>
        </w:tabs>
        <w:ind w:left="195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2310"/>
        </w:tabs>
        <w:ind w:left="231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70"/>
        </w:tabs>
        <w:ind w:left="267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30"/>
        </w:tabs>
        <w:ind w:left="303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90"/>
        </w:tabs>
        <w:ind w:left="33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50"/>
        </w:tabs>
        <w:ind w:left="375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10"/>
        </w:tabs>
        <w:ind w:left="411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70"/>
        </w:tabs>
        <w:ind w:left="4470" w:hanging="3240"/>
      </w:pPr>
      <w:rPr>
        <w:rFonts w:hint="default"/>
      </w:rPr>
    </w:lvl>
  </w:abstractNum>
  <w:abstractNum w:abstractNumId="26" w15:restartNumberingAfterBreak="0">
    <w:nsid w:val="38FF5722"/>
    <w:multiLevelType w:val="multilevel"/>
    <w:tmpl w:val="71EC0988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32"/>
        <w:szCs w:val="32"/>
      </w:rPr>
    </w:lvl>
    <w:lvl w:ilvl="1">
      <w:start w:val="1"/>
      <w:numFmt w:val="decimal"/>
      <w:isLgl/>
      <w:lvlText w:val="5.%2"/>
      <w:lvlJc w:val="left"/>
      <w:pPr>
        <w:tabs>
          <w:tab w:val="num" w:pos="576"/>
        </w:tabs>
        <w:ind w:left="576" w:hanging="576"/>
      </w:pPr>
      <w:rPr>
        <w:rFonts w:ascii="Verdana" w:hAnsi="Verdana" w:cs="Arial" w:hint="default"/>
        <w:b/>
        <w:i w:val="0"/>
        <w:sz w:val="28"/>
        <w:szCs w:val="28"/>
      </w:rPr>
    </w:lvl>
    <w:lvl w:ilvl="2">
      <w:start w:val="1"/>
      <w:numFmt w:val="decimal"/>
      <w:lvlRestart w:val="1"/>
      <w:isLgl/>
      <w:lvlText w:val="2.5.%3"/>
      <w:lvlJc w:val="left"/>
      <w:pPr>
        <w:tabs>
          <w:tab w:val="num" w:pos="432"/>
        </w:tabs>
        <w:ind w:left="1440" w:hanging="900"/>
      </w:pPr>
      <w:rPr>
        <w:rFonts w:ascii="Verdana" w:hAnsi="Verdana" w:hint="default"/>
        <w:b/>
        <w:i w:val="0"/>
        <w:sz w:val="20"/>
        <w:szCs w:val="20"/>
      </w:rPr>
    </w:lvl>
    <w:lvl w:ilvl="3">
      <w:start w:val="1"/>
      <w:numFmt w:val="decimal"/>
      <w:suff w:val="space"/>
      <w:lvlText w:val="%1%2.%3.%4"/>
      <w:lvlJc w:val="left"/>
      <w:pPr>
        <w:ind w:left="864" w:hanging="864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lvlText w:val="%1%2.%3.%4.%5"/>
      <w:lvlJc w:val="left"/>
      <w:pPr>
        <w:tabs>
          <w:tab w:val="num" w:pos="1080"/>
        </w:tabs>
        <w:ind w:left="1008" w:hanging="1008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lvlText w:val="%1%2.%3.%4.%5.%6"/>
      <w:lvlJc w:val="left"/>
      <w:pPr>
        <w:tabs>
          <w:tab w:val="num" w:pos="1440"/>
        </w:tabs>
        <w:ind w:left="1152" w:hanging="1152"/>
      </w:pPr>
      <w:rPr>
        <w:rFonts w:ascii="Arial" w:hAnsi="Arial" w:hint="default"/>
        <w:b w:val="0"/>
        <w:i/>
        <w:sz w:val="24"/>
      </w:rPr>
    </w:lvl>
    <w:lvl w:ilvl="6">
      <w:start w:val="1"/>
      <w:numFmt w:val="decimal"/>
      <w:lvlText w:val="%1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7" w15:restartNumberingAfterBreak="0">
    <w:nsid w:val="423657A6"/>
    <w:multiLevelType w:val="hybridMultilevel"/>
    <w:tmpl w:val="AB1E460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714048A"/>
    <w:multiLevelType w:val="hybridMultilevel"/>
    <w:tmpl w:val="AB1E460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75B3437"/>
    <w:multiLevelType w:val="multilevel"/>
    <w:tmpl w:val="C5B8D0EC"/>
    <w:lvl w:ilvl="0">
      <w:start w:val="9"/>
      <w:numFmt w:val="bullet"/>
      <w:lvlText w:val=""/>
      <w:lvlJc w:val="left"/>
      <w:pPr>
        <w:tabs>
          <w:tab w:val="num" w:pos="510"/>
        </w:tabs>
        <w:ind w:left="510" w:hanging="510"/>
      </w:pPr>
      <w:rPr>
        <w:rFonts w:ascii="Symbol" w:hAnsi="Symbol" w:hint="default"/>
      </w:rPr>
    </w:lvl>
    <w:lvl w:ilvl="1">
      <w:start w:val="1"/>
      <w:numFmt w:val="decimal"/>
      <w:lvlText w:val="2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0" w15:restartNumberingAfterBreak="0">
    <w:nsid w:val="47AE120A"/>
    <w:multiLevelType w:val="multilevel"/>
    <w:tmpl w:val="387EC11C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080"/>
        </w:tabs>
        <w:ind w:left="108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1" w15:restartNumberingAfterBreak="0">
    <w:nsid w:val="490E5C04"/>
    <w:multiLevelType w:val="multilevel"/>
    <w:tmpl w:val="9B3023A0"/>
    <w:lvl w:ilvl="0">
      <w:start w:val="9"/>
      <w:numFmt w:val="bullet"/>
      <w:lvlText w:val=""/>
      <w:lvlJc w:val="left"/>
      <w:pPr>
        <w:tabs>
          <w:tab w:val="num" w:pos="510"/>
        </w:tabs>
        <w:ind w:left="510" w:hanging="51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2" w15:restartNumberingAfterBreak="0">
    <w:nsid w:val="49EB0173"/>
    <w:multiLevelType w:val="hybridMultilevel"/>
    <w:tmpl w:val="AB1E460C"/>
    <w:lvl w:ilvl="0" w:tplc="04090017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3" w15:restartNumberingAfterBreak="0">
    <w:nsid w:val="4C523099"/>
    <w:multiLevelType w:val="multilevel"/>
    <w:tmpl w:val="E2127738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4" w15:restartNumberingAfterBreak="0">
    <w:nsid w:val="4FD97DA4"/>
    <w:multiLevelType w:val="multilevel"/>
    <w:tmpl w:val="C12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A1B6F"/>
    <w:multiLevelType w:val="multilevel"/>
    <w:tmpl w:val="7542CB4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5B1A3BE8"/>
    <w:multiLevelType w:val="hybridMultilevel"/>
    <w:tmpl w:val="2C147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4E021B"/>
    <w:multiLevelType w:val="hybridMultilevel"/>
    <w:tmpl w:val="52EA3CF6"/>
    <w:lvl w:ilvl="0" w:tplc="04090017">
      <w:start w:val="1"/>
      <w:numFmt w:val="lowerLetter"/>
      <w:lvlText w:val="%1)"/>
      <w:lvlJc w:val="left"/>
      <w:pPr>
        <w:tabs>
          <w:tab w:val="num" w:pos="2937"/>
        </w:tabs>
        <w:ind w:left="2937" w:hanging="360"/>
      </w:pPr>
    </w:lvl>
    <w:lvl w:ilvl="1" w:tplc="04090005">
      <w:start w:val="1"/>
      <w:numFmt w:val="bullet"/>
      <w:lvlText w:val=""/>
      <w:lvlJc w:val="left"/>
      <w:pPr>
        <w:tabs>
          <w:tab w:val="num" w:pos="3657"/>
        </w:tabs>
        <w:ind w:left="3657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377"/>
        </w:tabs>
        <w:ind w:left="437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97"/>
        </w:tabs>
        <w:ind w:left="509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817"/>
        </w:tabs>
        <w:ind w:left="581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37"/>
        </w:tabs>
        <w:ind w:left="653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57"/>
        </w:tabs>
        <w:ind w:left="725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77"/>
        </w:tabs>
        <w:ind w:left="797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97"/>
        </w:tabs>
        <w:ind w:left="8697" w:hanging="180"/>
      </w:pPr>
    </w:lvl>
  </w:abstractNum>
  <w:abstractNum w:abstractNumId="38" w15:restartNumberingAfterBreak="0">
    <w:nsid w:val="634C1ACC"/>
    <w:multiLevelType w:val="hybridMultilevel"/>
    <w:tmpl w:val="2AE86E22"/>
    <w:lvl w:ilvl="0" w:tplc="04090017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9" w15:restartNumberingAfterBreak="0">
    <w:nsid w:val="657C0E9E"/>
    <w:multiLevelType w:val="multilevel"/>
    <w:tmpl w:val="94FE3976"/>
    <w:lvl w:ilvl="0">
      <w:start w:val="6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8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40" w15:restartNumberingAfterBreak="0">
    <w:nsid w:val="7A5D0D3D"/>
    <w:multiLevelType w:val="hybridMultilevel"/>
    <w:tmpl w:val="3640BF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172E7"/>
    <w:multiLevelType w:val="multilevel"/>
    <w:tmpl w:val="75EE9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2" w15:restartNumberingAfterBreak="0">
    <w:nsid w:val="7BA122BE"/>
    <w:multiLevelType w:val="hybridMultilevel"/>
    <w:tmpl w:val="9E62A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724422">
    <w:abstractNumId w:val="20"/>
  </w:num>
  <w:num w:numId="2" w16cid:durableId="1376929949">
    <w:abstractNumId w:val="4"/>
  </w:num>
  <w:num w:numId="3" w16cid:durableId="1687899395">
    <w:abstractNumId w:val="32"/>
  </w:num>
  <w:num w:numId="4" w16cid:durableId="191040387">
    <w:abstractNumId w:val="16"/>
  </w:num>
  <w:num w:numId="5" w16cid:durableId="726688670">
    <w:abstractNumId w:val="37"/>
  </w:num>
  <w:num w:numId="6" w16cid:durableId="953364007">
    <w:abstractNumId w:val="17"/>
  </w:num>
  <w:num w:numId="7" w16cid:durableId="1735196924">
    <w:abstractNumId w:val="26"/>
  </w:num>
  <w:num w:numId="8" w16cid:durableId="1397047349">
    <w:abstractNumId w:val="12"/>
  </w:num>
  <w:num w:numId="9" w16cid:durableId="1710059814">
    <w:abstractNumId w:val="22"/>
  </w:num>
  <w:num w:numId="10" w16cid:durableId="1297876224">
    <w:abstractNumId w:val="33"/>
  </w:num>
  <w:num w:numId="11" w16cid:durableId="259803437">
    <w:abstractNumId w:val="25"/>
  </w:num>
  <w:num w:numId="12" w16cid:durableId="456802492">
    <w:abstractNumId w:val="39"/>
  </w:num>
  <w:num w:numId="13" w16cid:durableId="100076039">
    <w:abstractNumId w:val="5"/>
  </w:num>
  <w:num w:numId="14" w16cid:durableId="1515454720">
    <w:abstractNumId w:val="29"/>
  </w:num>
  <w:num w:numId="15" w16cid:durableId="1944723168">
    <w:abstractNumId w:val="3"/>
  </w:num>
  <w:num w:numId="16" w16cid:durableId="1774278164">
    <w:abstractNumId w:val="2"/>
  </w:num>
  <w:num w:numId="17" w16cid:durableId="1838417087">
    <w:abstractNumId w:val="15"/>
  </w:num>
  <w:num w:numId="18" w16cid:durableId="47192697">
    <w:abstractNumId w:val="40"/>
  </w:num>
  <w:num w:numId="19" w16cid:durableId="221520807">
    <w:abstractNumId w:val="6"/>
  </w:num>
  <w:num w:numId="20" w16cid:durableId="2146658009">
    <w:abstractNumId w:val="14"/>
  </w:num>
  <w:num w:numId="21" w16cid:durableId="664748432">
    <w:abstractNumId w:val="13"/>
  </w:num>
  <w:num w:numId="22" w16cid:durableId="1694189531">
    <w:abstractNumId w:val="31"/>
  </w:num>
  <w:num w:numId="23" w16cid:durableId="1568567651">
    <w:abstractNumId w:val="19"/>
  </w:num>
  <w:num w:numId="24" w16cid:durableId="1282808800">
    <w:abstractNumId w:val="35"/>
  </w:num>
  <w:num w:numId="25" w16cid:durableId="1291009826">
    <w:abstractNumId w:val="18"/>
  </w:num>
  <w:num w:numId="26" w16cid:durableId="1170095694">
    <w:abstractNumId w:val="23"/>
  </w:num>
  <w:num w:numId="27" w16cid:durableId="443890931">
    <w:abstractNumId w:val="24"/>
  </w:num>
  <w:num w:numId="28" w16cid:durableId="1487550015">
    <w:abstractNumId w:val="10"/>
  </w:num>
  <w:num w:numId="29" w16cid:durableId="1793599150">
    <w:abstractNumId w:val="38"/>
  </w:num>
  <w:num w:numId="30" w16cid:durableId="1377047826">
    <w:abstractNumId w:val="30"/>
  </w:num>
  <w:num w:numId="31" w16cid:durableId="1730182553">
    <w:abstractNumId w:val="8"/>
  </w:num>
  <w:num w:numId="32" w16cid:durableId="1326713241">
    <w:abstractNumId w:val="21"/>
  </w:num>
  <w:num w:numId="33" w16cid:durableId="1409185283">
    <w:abstractNumId w:val="42"/>
  </w:num>
  <w:num w:numId="34" w16cid:durableId="626355592">
    <w:abstractNumId w:val="1"/>
  </w:num>
  <w:num w:numId="35" w16cid:durableId="1699695395">
    <w:abstractNumId w:val="11"/>
  </w:num>
  <w:num w:numId="36" w16cid:durableId="1342657728">
    <w:abstractNumId w:val="7"/>
  </w:num>
  <w:num w:numId="37" w16cid:durableId="962538340">
    <w:abstractNumId w:val="36"/>
  </w:num>
  <w:num w:numId="38" w16cid:durableId="1872843671">
    <w:abstractNumId w:val="41"/>
  </w:num>
  <w:num w:numId="39" w16cid:durableId="784812362">
    <w:abstractNumId w:val="27"/>
  </w:num>
  <w:num w:numId="40" w16cid:durableId="449206794">
    <w:abstractNumId w:val="28"/>
  </w:num>
  <w:num w:numId="41" w16cid:durableId="1257834088">
    <w:abstractNumId w:val="0"/>
  </w:num>
  <w:num w:numId="42" w16cid:durableId="1526673773">
    <w:abstractNumId w:val="9"/>
  </w:num>
  <w:num w:numId="43" w16cid:durableId="142086987">
    <w:abstractNumId w:val="3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IN" w:vendorID="64" w:dllVersion="4096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62"/>
    <w:rsid w:val="0000038B"/>
    <w:rsid w:val="00002044"/>
    <w:rsid w:val="0000418D"/>
    <w:rsid w:val="0000438A"/>
    <w:rsid w:val="00005583"/>
    <w:rsid w:val="00010594"/>
    <w:rsid w:val="000137FA"/>
    <w:rsid w:val="00014DD8"/>
    <w:rsid w:val="000154AB"/>
    <w:rsid w:val="0001612A"/>
    <w:rsid w:val="00017ACC"/>
    <w:rsid w:val="00020667"/>
    <w:rsid w:val="00021C95"/>
    <w:rsid w:val="0002240A"/>
    <w:rsid w:val="000239EF"/>
    <w:rsid w:val="000272A0"/>
    <w:rsid w:val="000275D2"/>
    <w:rsid w:val="00030FE6"/>
    <w:rsid w:val="000323D9"/>
    <w:rsid w:val="000327C7"/>
    <w:rsid w:val="00032FE6"/>
    <w:rsid w:val="00033351"/>
    <w:rsid w:val="00036745"/>
    <w:rsid w:val="00036959"/>
    <w:rsid w:val="00040479"/>
    <w:rsid w:val="0004140D"/>
    <w:rsid w:val="000431AF"/>
    <w:rsid w:val="00047BB2"/>
    <w:rsid w:val="00050881"/>
    <w:rsid w:val="00053B39"/>
    <w:rsid w:val="00060BA3"/>
    <w:rsid w:val="00060DAC"/>
    <w:rsid w:val="0006547A"/>
    <w:rsid w:val="00065B36"/>
    <w:rsid w:val="00066F1A"/>
    <w:rsid w:val="00067176"/>
    <w:rsid w:val="000718B4"/>
    <w:rsid w:val="000727CF"/>
    <w:rsid w:val="00073002"/>
    <w:rsid w:val="00073EC9"/>
    <w:rsid w:val="000741B5"/>
    <w:rsid w:val="00076D6A"/>
    <w:rsid w:val="000810E7"/>
    <w:rsid w:val="00081D9B"/>
    <w:rsid w:val="00082B96"/>
    <w:rsid w:val="00082FA4"/>
    <w:rsid w:val="00087345"/>
    <w:rsid w:val="00090502"/>
    <w:rsid w:val="00095550"/>
    <w:rsid w:val="000A068F"/>
    <w:rsid w:val="000A0A7A"/>
    <w:rsid w:val="000A1687"/>
    <w:rsid w:val="000A173B"/>
    <w:rsid w:val="000A1887"/>
    <w:rsid w:val="000A1AB5"/>
    <w:rsid w:val="000A49BF"/>
    <w:rsid w:val="000B0C58"/>
    <w:rsid w:val="000B19B3"/>
    <w:rsid w:val="000B39D1"/>
    <w:rsid w:val="000B5905"/>
    <w:rsid w:val="000B626D"/>
    <w:rsid w:val="000B6582"/>
    <w:rsid w:val="000B776B"/>
    <w:rsid w:val="000B7B98"/>
    <w:rsid w:val="000C0149"/>
    <w:rsid w:val="000C0CBB"/>
    <w:rsid w:val="000C3277"/>
    <w:rsid w:val="000C438A"/>
    <w:rsid w:val="000C4D8E"/>
    <w:rsid w:val="000C53E6"/>
    <w:rsid w:val="000C7AA9"/>
    <w:rsid w:val="000D4DFE"/>
    <w:rsid w:val="000E0497"/>
    <w:rsid w:val="000E1570"/>
    <w:rsid w:val="000E279B"/>
    <w:rsid w:val="000E4CFD"/>
    <w:rsid w:val="000E5666"/>
    <w:rsid w:val="000E62E8"/>
    <w:rsid w:val="000E7D6A"/>
    <w:rsid w:val="000F0A93"/>
    <w:rsid w:val="000F1287"/>
    <w:rsid w:val="000F25AF"/>
    <w:rsid w:val="000F34C7"/>
    <w:rsid w:val="00101CB0"/>
    <w:rsid w:val="001026B0"/>
    <w:rsid w:val="00102F72"/>
    <w:rsid w:val="0010494B"/>
    <w:rsid w:val="00107647"/>
    <w:rsid w:val="00111FCB"/>
    <w:rsid w:val="00113DDA"/>
    <w:rsid w:val="0011612E"/>
    <w:rsid w:val="00116981"/>
    <w:rsid w:val="0011763C"/>
    <w:rsid w:val="00117D6B"/>
    <w:rsid w:val="00120CFA"/>
    <w:rsid w:val="001224CD"/>
    <w:rsid w:val="00122C77"/>
    <w:rsid w:val="00126C37"/>
    <w:rsid w:val="00127976"/>
    <w:rsid w:val="0013129C"/>
    <w:rsid w:val="00132304"/>
    <w:rsid w:val="00143BD0"/>
    <w:rsid w:val="00143F2F"/>
    <w:rsid w:val="001446C5"/>
    <w:rsid w:val="00145D30"/>
    <w:rsid w:val="00147626"/>
    <w:rsid w:val="00150E7C"/>
    <w:rsid w:val="00151199"/>
    <w:rsid w:val="00151EB9"/>
    <w:rsid w:val="00152698"/>
    <w:rsid w:val="00153A69"/>
    <w:rsid w:val="00153D85"/>
    <w:rsid w:val="001575E7"/>
    <w:rsid w:val="001647BF"/>
    <w:rsid w:val="00165486"/>
    <w:rsid w:val="00165C0C"/>
    <w:rsid w:val="0016739D"/>
    <w:rsid w:val="00167E67"/>
    <w:rsid w:val="00171045"/>
    <w:rsid w:val="00172969"/>
    <w:rsid w:val="00172EBB"/>
    <w:rsid w:val="0017486C"/>
    <w:rsid w:val="00175E1C"/>
    <w:rsid w:val="00180374"/>
    <w:rsid w:val="00180E12"/>
    <w:rsid w:val="00184105"/>
    <w:rsid w:val="00184DAC"/>
    <w:rsid w:val="00192EC4"/>
    <w:rsid w:val="00193DBE"/>
    <w:rsid w:val="001959BC"/>
    <w:rsid w:val="001975AD"/>
    <w:rsid w:val="00197BE2"/>
    <w:rsid w:val="001A131C"/>
    <w:rsid w:val="001A466B"/>
    <w:rsid w:val="001A5EE4"/>
    <w:rsid w:val="001B0719"/>
    <w:rsid w:val="001B2B5D"/>
    <w:rsid w:val="001B44F2"/>
    <w:rsid w:val="001B4D71"/>
    <w:rsid w:val="001B715A"/>
    <w:rsid w:val="001C0CE5"/>
    <w:rsid w:val="001C1AC6"/>
    <w:rsid w:val="001C5121"/>
    <w:rsid w:val="001C574F"/>
    <w:rsid w:val="001D1ECF"/>
    <w:rsid w:val="001D2F9A"/>
    <w:rsid w:val="001D6C38"/>
    <w:rsid w:val="001E24EA"/>
    <w:rsid w:val="001E4349"/>
    <w:rsid w:val="001E47BD"/>
    <w:rsid w:val="001E4897"/>
    <w:rsid w:val="001F0188"/>
    <w:rsid w:val="001F1B99"/>
    <w:rsid w:val="001F203D"/>
    <w:rsid w:val="001F262A"/>
    <w:rsid w:val="001F3B79"/>
    <w:rsid w:val="001F505B"/>
    <w:rsid w:val="001F625B"/>
    <w:rsid w:val="001F6884"/>
    <w:rsid w:val="0020075A"/>
    <w:rsid w:val="002012C8"/>
    <w:rsid w:val="0020331F"/>
    <w:rsid w:val="002042FD"/>
    <w:rsid w:val="002043FC"/>
    <w:rsid w:val="00210A08"/>
    <w:rsid w:val="00211BDB"/>
    <w:rsid w:val="002126F2"/>
    <w:rsid w:val="00213DD3"/>
    <w:rsid w:val="00214C67"/>
    <w:rsid w:val="00214D4B"/>
    <w:rsid w:val="0022005D"/>
    <w:rsid w:val="0022037E"/>
    <w:rsid w:val="00221918"/>
    <w:rsid w:val="00225192"/>
    <w:rsid w:val="0022601F"/>
    <w:rsid w:val="00226E05"/>
    <w:rsid w:val="00231245"/>
    <w:rsid w:val="00232E40"/>
    <w:rsid w:val="002333B2"/>
    <w:rsid w:val="002370D9"/>
    <w:rsid w:val="00242F2E"/>
    <w:rsid w:val="00243963"/>
    <w:rsid w:val="002443D4"/>
    <w:rsid w:val="00246DA0"/>
    <w:rsid w:val="00247BB6"/>
    <w:rsid w:val="002541A4"/>
    <w:rsid w:val="002561E3"/>
    <w:rsid w:val="0026381E"/>
    <w:rsid w:val="00263E1B"/>
    <w:rsid w:val="00264ABA"/>
    <w:rsid w:val="0026780F"/>
    <w:rsid w:val="002708F8"/>
    <w:rsid w:val="00272CA3"/>
    <w:rsid w:val="00272CC6"/>
    <w:rsid w:val="00273716"/>
    <w:rsid w:val="00274063"/>
    <w:rsid w:val="00275241"/>
    <w:rsid w:val="002813DF"/>
    <w:rsid w:val="00281EFB"/>
    <w:rsid w:val="002820EC"/>
    <w:rsid w:val="00282193"/>
    <w:rsid w:val="002829FB"/>
    <w:rsid w:val="00283866"/>
    <w:rsid w:val="0028443B"/>
    <w:rsid w:val="00284F7E"/>
    <w:rsid w:val="00287BEF"/>
    <w:rsid w:val="0029794E"/>
    <w:rsid w:val="002A2C5D"/>
    <w:rsid w:val="002A3123"/>
    <w:rsid w:val="002A3C39"/>
    <w:rsid w:val="002A67B3"/>
    <w:rsid w:val="002A6904"/>
    <w:rsid w:val="002A7166"/>
    <w:rsid w:val="002A7892"/>
    <w:rsid w:val="002B4E6F"/>
    <w:rsid w:val="002C10BA"/>
    <w:rsid w:val="002C2ACB"/>
    <w:rsid w:val="002C4073"/>
    <w:rsid w:val="002C41A8"/>
    <w:rsid w:val="002C4227"/>
    <w:rsid w:val="002C5C13"/>
    <w:rsid w:val="002D04D1"/>
    <w:rsid w:val="002D0A27"/>
    <w:rsid w:val="002D0D31"/>
    <w:rsid w:val="002D1C2D"/>
    <w:rsid w:val="002D35C1"/>
    <w:rsid w:val="002D537C"/>
    <w:rsid w:val="002D5B19"/>
    <w:rsid w:val="002D6D2E"/>
    <w:rsid w:val="002E034F"/>
    <w:rsid w:val="002E0A07"/>
    <w:rsid w:val="002E439D"/>
    <w:rsid w:val="002E689C"/>
    <w:rsid w:val="002F39B8"/>
    <w:rsid w:val="002F41F4"/>
    <w:rsid w:val="002F49C2"/>
    <w:rsid w:val="002F6E75"/>
    <w:rsid w:val="00301F35"/>
    <w:rsid w:val="00301FFD"/>
    <w:rsid w:val="00302759"/>
    <w:rsid w:val="00312967"/>
    <w:rsid w:val="00312F5C"/>
    <w:rsid w:val="00315AFC"/>
    <w:rsid w:val="0032069D"/>
    <w:rsid w:val="0032128B"/>
    <w:rsid w:val="003232DF"/>
    <w:rsid w:val="0032346C"/>
    <w:rsid w:val="0032452D"/>
    <w:rsid w:val="003246A2"/>
    <w:rsid w:val="00327592"/>
    <w:rsid w:val="003305C9"/>
    <w:rsid w:val="003320D1"/>
    <w:rsid w:val="00333FE5"/>
    <w:rsid w:val="00335ECF"/>
    <w:rsid w:val="00346E86"/>
    <w:rsid w:val="003517D5"/>
    <w:rsid w:val="00353F20"/>
    <w:rsid w:val="003556C4"/>
    <w:rsid w:val="00356588"/>
    <w:rsid w:val="00356A2F"/>
    <w:rsid w:val="00356EE1"/>
    <w:rsid w:val="003605D7"/>
    <w:rsid w:val="00360BE3"/>
    <w:rsid w:val="00362A75"/>
    <w:rsid w:val="003649C5"/>
    <w:rsid w:val="0036669B"/>
    <w:rsid w:val="0036793A"/>
    <w:rsid w:val="00373C32"/>
    <w:rsid w:val="003810B9"/>
    <w:rsid w:val="003812E1"/>
    <w:rsid w:val="0038202C"/>
    <w:rsid w:val="003871AA"/>
    <w:rsid w:val="00391815"/>
    <w:rsid w:val="0039181E"/>
    <w:rsid w:val="003943C4"/>
    <w:rsid w:val="00395ED3"/>
    <w:rsid w:val="00397A26"/>
    <w:rsid w:val="003A01E0"/>
    <w:rsid w:val="003A6683"/>
    <w:rsid w:val="003A732F"/>
    <w:rsid w:val="003A7F26"/>
    <w:rsid w:val="003B2DA9"/>
    <w:rsid w:val="003B3194"/>
    <w:rsid w:val="003B5609"/>
    <w:rsid w:val="003C0B71"/>
    <w:rsid w:val="003C2C06"/>
    <w:rsid w:val="003C7657"/>
    <w:rsid w:val="003D141D"/>
    <w:rsid w:val="003D4424"/>
    <w:rsid w:val="003D6BF0"/>
    <w:rsid w:val="003D7734"/>
    <w:rsid w:val="003D7F83"/>
    <w:rsid w:val="003E023F"/>
    <w:rsid w:val="003E0F3E"/>
    <w:rsid w:val="003E4FB4"/>
    <w:rsid w:val="003E5CF3"/>
    <w:rsid w:val="003F0E1C"/>
    <w:rsid w:val="003F353A"/>
    <w:rsid w:val="003F5E16"/>
    <w:rsid w:val="003F7235"/>
    <w:rsid w:val="00401F5C"/>
    <w:rsid w:val="00403B16"/>
    <w:rsid w:val="00405179"/>
    <w:rsid w:val="0040625B"/>
    <w:rsid w:val="00410BFB"/>
    <w:rsid w:val="00412314"/>
    <w:rsid w:val="00412CAB"/>
    <w:rsid w:val="00412CBA"/>
    <w:rsid w:val="0041730F"/>
    <w:rsid w:val="0042009A"/>
    <w:rsid w:val="004209E4"/>
    <w:rsid w:val="004227C5"/>
    <w:rsid w:val="00422FFE"/>
    <w:rsid w:val="00424E91"/>
    <w:rsid w:val="0042518A"/>
    <w:rsid w:val="00427F7A"/>
    <w:rsid w:val="00432A71"/>
    <w:rsid w:val="00432BBB"/>
    <w:rsid w:val="00436A2E"/>
    <w:rsid w:val="00441C45"/>
    <w:rsid w:val="00445545"/>
    <w:rsid w:val="00446B2E"/>
    <w:rsid w:val="0044712F"/>
    <w:rsid w:val="004546B6"/>
    <w:rsid w:val="00454D73"/>
    <w:rsid w:val="004559A7"/>
    <w:rsid w:val="00456ED3"/>
    <w:rsid w:val="0046268C"/>
    <w:rsid w:val="00463053"/>
    <w:rsid w:val="00467343"/>
    <w:rsid w:val="004700D4"/>
    <w:rsid w:val="00471194"/>
    <w:rsid w:val="00472F82"/>
    <w:rsid w:val="00473782"/>
    <w:rsid w:val="00481279"/>
    <w:rsid w:val="0048210E"/>
    <w:rsid w:val="00483A9B"/>
    <w:rsid w:val="00485799"/>
    <w:rsid w:val="00485C32"/>
    <w:rsid w:val="004876CC"/>
    <w:rsid w:val="00492975"/>
    <w:rsid w:val="00493800"/>
    <w:rsid w:val="00496A89"/>
    <w:rsid w:val="004A1F04"/>
    <w:rsid w:val="004A2244"/>
    <w:rsid w:val="004A53AA"/>
    <w:rsid w:val="004A605D"/>
    <w:rsid w:val="004A7B2A"/>
    <w:rsid w:val="004A7F1A"/>
    <w:rsid w:val="004B41E4"/>
    <w:rsid w:val="004B448C"/>
    <w:rsid w:val="004B6028"/>
    <w:rsid w:val="004C1F22"/>
    <w:rsid w:val="004C309E"/>
    <w:rsid w:val="004C3B29"/>
    <w:rsid w:val="004C451B"/>
    <w:rsid w:val="004C7167"/>
    <w:rsid w:val="004C71CA"/>
    <w:rsid w:val="004D3097"/>
    <w:rsid w:val="004D3301"/>
    <w:rsid w:val="004D3A33"/>
    <w:rsid w:val="004D532B"/>
    <w:rsid w:val="004D7229"/>
    <w:rsid w:val="004E0CED"/>
    <w:rsid w:val="004E11CD"/>
    <w:rsid w:val="004E1496"/>
    <w:rsid w:val="004E3094"/>
    <w:rsid w:val="004E446B"/>
    <w:rsid w:val="004E55EA"/>
    <w:rsid w:val="004E6B35"/>
    <w:rsid w:val="004E6D2F"/>
    <w:rsid w:val="004E716E"/>
    <w:rsid w:val="004F2DC6"/>
    <w:rsid w:val="004F3A98"/>
    <w:rsid w:val="0050178B"/>
    <w:rsid w:val="005027CD"/>
    <w:rsid w:val="00503606"/>
    <w:rsid w:val="00506287"/>
    <w:rsid w:val="00507829"/>
    <w:rsid w:val="00507F6C"/>
    <w:rsid w:val="00510715"/>
    <w:rsid w:val="00511084"/>
    <w:rsid w:val="00511341"/>
    <w:rsid w:val="00511FDB"/>
    <w:rsid w:val="005127DA"/>
    <w:rsid w:val="00512F06"/>
    <w:rsid w:val="005143DB"/>
    <w:rsid w:val="00517E04"/>
    <w:rsid w:val="00520A99"/>
    <w:rsid w:val="005240A5"/>
    <w:rsid w:val="005243FC"/>
    <w:rsid w:val="00524B66"/>
    <w:rsid w:val="00525C76"/>
    <w:rsid w:val="005273A2"/>
    <w:rsid w:val="00527447"/>
    <w:rsid w:val="005309F6"/>
    <w:rsid w:val="0053117B"/>
    <w:rsid w:val="0053469D"/>
    <w:rsid w:val="00535005"/>
    <w:rsid w:val="0053515C"/>
    <w:rsid w:val="00540054"/>
    <w:rsid w:val="00542FEB"/>
    <w:rsid w:val="005436FA"/>
    <w:rsid w:val="00543A4E"/>
    <w:rsid w:val="00545C04"/>
    <w:rsid w:val="00545E61"/>
    <w:rsid w:val="00547075"/>
    <w:rsid w:val="005478CB"/>
    <w:rsid w:val="00547D51"/>
    <w:rsid w:val="0055194E"/>
    <w:rsid w:val="0055317A"/>
    <w:rsid w:val="005541E7"/>
    <w:rsid w:val="005608F2"/>
    <w:rsid w:val="005623B2"/>
    <w:rsid w:val="00563CD8"/>
    <w:rsid w:val="00566C0A"/>
    <w:rsid w:val="00572C3B"/>
    <w:rsid w:val="00576758"/>
    <w:rsid w:val="00576C64"/>
    <w:rsid w:val="005824DE"/>
    <w:rsid w:val="00582595"/>
    <w:rsid w:val="005866C3"/>
    <w:rsid w:val="005871C8"/>
    <w:rsid w:val="0058734D"/>
    <w:rsid w:val="00590C8D"/>
    <w:rsid w:val="00591284"/>
    <w:rsid w:val="0059200A"/>
    <w:rsid w:val="00592E97"/>
    <w:rsid w:val="00593A6B"/>
    <w:rsid w:val="00595559"/>
    <w:rsid w:val="005A057D"/>
    <w:rsid w:val="005A08DD"/>
    <w:rsid w:val="005A6326"/>
    <w:rsid w:val="005B0289"/>
    <w:rsid w:val="005B3235"/>
    <w:rsid w:val="005B3D46"/>
    <w:rsid w:val="005B4298"/>
    <w:rsid w:val="005B5FC7"/>
    <w:rsid w:val="005C013E"/>
    <w:rsid w:val="005C2566"/>
    <w:rsid w:val="005C2A61"/>
    <w:rsid w:val="005C47C3"/>
    <w:rsid w:val="005C75EA"/>
    <w:rsid w:val="005D1155"/>
    <w:rsid w:val="005D1F11"/>
    <w:rsid w:val="005D232D"/>
    <w:rsid w:val="005D6AA3"/>
    <w:rsid w:val="005E02A9"/>
    <w:rsid w:val="005E0F5D"/>
    <w:rsid w:val="005E1F7B"/>
    <w:rsid w:val="005E489A"/>
    <w:rsid w:val="005E6801"/>
    <w:rsid w:val="005F02B9"/>
    <w:rsid w:val="005F0C79"/>
    <w:rsid w:val="005F0DE7"/>
    <w:rsid w:val="005F173E"/>
    <w:rsid w:val="005F2558"/>
    <w:rsid w:val="005F25B7"/>
    <w:rsid w:val="005F3467"/>
    <w:rsid w:val="005F5CF4"/>
    <w:rsid w:val="005F65FB"/>
    <w:rsid w:val="005F71B7"/>
    <w:rsid w:val="00600790"/>
    <w:rsid w:val="006015D2"/>
    <w:rsid w:val="00601EFC"/>
    <w:rsid w:val="00604345"/>
    <w:rsid w:val="00607190"/>
    <w:rsid w:val="0061046F"/>
    <w:rsid w:val="00610DCB"/>
    <w:rsid w:val="00610E42"/>
    <w:rsid w:val="006126E0"/>
    <w:rsid w:val="0061346B"/>
    <w:rsid w:val="00615938"/>
    <w:rsid w:val="006169C4"/>
    <w:rsid w:val="0061741C"/>
    <w:rsid w:val="00617C3D"/>
    <w:rsid w:val="006252C2"/>
    <w:rsid w:val="00625A1D"/>
    <w:rsid w:val="00627D99"/>
    <w:rsid w:val="00630206"/>
    <w:rsid w:val="006354F9"/>
    <w:rsid w:val="0063718C"/>
    <w:rsid w:val="0064037E"/>
    <w:rsid w:val="00645DF9"/>
    <w:rsid w:val="006468EB"/>
    <w:rsid w:val="00647E7B"/>
    <w:rsid w:val="006507D4"/>
    <w:rsid w:val="00652347"/>
    <w:rsid w:val="00660CA5"/>
    <w:rsid w:val="00662119"/>
    <w:rsid w:val="00665935"/>
    <w:rsid w:val="0066719D"/>
    <w:rsid w:val="00667742"/>
    <w:rsid w:val="006711B4"/>
    <w:rsid w:val="00673F7D"/>
    <w:rsid w:val="006759DD"/>
    <w:rsid w:val="00676D06"/>
    <w:rsid w:val="006770B0"/>
    <w:rsid w:val="00677272"/>
    <w:rsid w:val="00683687"/>
    <w:rsid w:val="00683E81"/>
    <w:rsid w:val="006863CC"/>
    <w:rsid w:val="00686B70"/>
    <w:rsid w:val="006878D5"/>
    <w:rsid w:val="006901DB"/>
    <w:rsid w:val="006922EF"/>
    <w:rsid w:val="00692711"/>
    <w:rsid w:val="00692F3F"/>
    <w:rsid w:val="00694F28"/>
    <w:rsid w:val="00695C7A"/>
    <w:rsid w:val="00696AFF"/>
    <w:rsid w:val="00697ABC"/>
    <w:rsid w:val="006A00E2"/>
    <w:rsid w:val="006A23FA"/>
    <w:rsid w:val="006A3187"/>
    <w:rsid w:val="006A7B2C"/>
    <w:rsid w:val="006B08EB"/>
    <w:rsid w:val="006B25E8"/>
    <w:rsid w:val="006B4C25"/>
    <w:rsid w:val="006B70CB"/>
    <w:rsid w:val="006C0952"/>
    <w:rsid w:val="006C097B"/>
    <w:rsid w:val="006C22B4"/>
    <w:rsid w:val="006C2402"/>
    <w:rsid w:val="006C522D"/>
    <w:rsid w:val="006C5D39"/>
    <w:rsid w:val="006C66B2"/>
    <w:rsid w:val="006D1424"/>
    <w:rsid w:val="006D4A6C"/>
    <w:rsid w:val="006D4D4F"/>
    <w:rsid w:val="006D62D9"/>
    <w:rsid w:val="006E3B9E"/>
    <w:rsid w:val="006E4FED"/>
    <w:rsid w:val="006E509A"/>
    <w:rsid w:val="006E6785"/>
    <w:rsid w:val="006E712F"/>
    <w:rsid w:val="006F0E96"/>
    <w:rsid w:val="006F2767"/>
    <w:rsid w:val="006F2BF8"/>
    <w:rsid w:val="006F4672"/>
    <w:rsid w:val="006F5251"/>
    <w:rsid w:val="006F58F2"/>
    <w:rsid w:val="006F7F94"/>
    <w:rsid w:val="007006BE"/>
    <w:rsid w:val="0070461D"/>
    <w:rsid w:val="007054D7"/>
    <w:rsid w:val="00707718"/>
    <w:rsid w:val="00712C18"/>
    <w:rsid w:val="00715A50"/>
    <w:rsid w:val="00721048"/>
    <w:rsid w:val="00721E8D"/>
    <w:rsid w:val="00722804"/>
    <w:rsid w:val="00722F7C"/>
    <w:rsid w:val="00726764"/>
    <w:rsid w:val="0072706D"/>
    <w:rsid w:val="00730409"/>
    <w:rsid w:val="00733CEE"/>
    <w:rsid w:val="00735771"/>
    <w:rsid w:val="00737052"/>
    <w:rsid w:val="0074131A"/>
    <w:rsid w:val="00741E44"/>
    <w:rsid w:val="00742DAA"/>
    <w:rsid w:val="00742F1F"/>
    <w:rsid w:val="007445D5"/>
    <w:rsid w:val="00744AD1"/>
    <w:rsid w:val="00747F2D"/>
    <w:rsid w:val="00750ED4"/>
    <w:rsid w:val="00750FAA"/>
    <w:rsid w:val="00754410"/>
    <w:rsid w:val="00754F1C"/>
    <w:rsid w:val="00756475"/>
    <w:rsid w:val="00757323"/>
    <w:rsid w:val="007602C7"/>
    <w:rsid w:val="00761170"/>
    <w:rsid w:val="00762B52"/>
    <w:rsid w:val="0076534B"/>
    <w:rsid w:val="00770871"/>
    <w:rsid w:val="00770D0B"/>
    <w:rsid w:val="0077241C"/>
    <w:rsid w:val="00773F78"/>
    <w:rsid w:val="0077572F"/>
    <w:rsid w:val="00776FDB"/>
    <w:rsid w:val="007775F2"/>
    <w:rsid w:val="0078017E"/>
    <w:rsid w:val="00784B15"/>
    <w:rsid w:val="00787247"/>
    <w:rsid w:val="00791C5D"/>
    <w:rsid w:val="0079396E"/>
    <w:rsid w:val="007A1AC3"/>
    <w:rsid w:val="007A5E31"/>
    <w:rsid w:val="007A667B"/>
    <w:rsid w:val="007B2369"/>
    <w:rsid w:val="007B4398"/>
    <w:rsid w:val="007B533A"/>
    <w:rsid w:val="007B64B0"/>
    <w:rsid w:val="007B7E0D"/>
    <w:rsid w:val="007C2911"/>
    <w:rsid w:val="007C5CF1"/>
    <w:rsid w:val="007C6A44"/>
    <w:rsid w:val="007D07A5"/>
    <w:rsid w:val="007D4F9B"/>
    <w:rsid w:val="007E1C33"/>
    <w:rsid w:val="007E4102"/>
    <w:rsid w:val="007E650B"/>
    <w:rsid w:val="007E6851"/>
    <w:rsid w:val="007E6936"/>
    <w:rsid w:val="007E7259"/>
    <w:rsid w:val="007F1209"/>
    <w:rsid w:val="007F3F29"/>
    <w:rsid w:val="007F4D51"/>
    <w:rsid w:val="007F594D"/>
    <w:rsid w:val="007F6BE4"/>
    <w:rsid w:val="00807BF3"/>
    <w:rsid w:val="00810E5B"/>
    <w:rsid w:val="00813EA0"/>
    <w:rsid w:val="0081556C"/>
    <w:rsid w:val="0081748A"/>
    <w:rsid w:val="008202F1"/>
    <w:rsid w:val="008209F3"/>
    <w:rsid w:val="00820E6D"/>
    <w:rsid w:val="0082690C"/>
    <w:rsid w:val="008375F1"/>
    <w:rsid w:val="00843ACE"/>
    <w:rsid w:val="00844223"/>
    <w:rsid w:val="008536F5"/>
    <w:rsid w:val="0085377A"/>
    <w:rsid w:val="00854A35"/>
    <w:rsid w:val="00856C5A"/>
    <w:rsid w:val="00856EF7"/>
    <w:rsid w:val="00857086"/>
    <w:rsid w:val="0086398F"/>
    <w:rsid w:val="00866F2A"/>
    <w:rsid w:val="008725B3"/>
    <w:rsid w:val="0087743F"/>
    <w:rsid w:val="00880E91"/>
    <w:rsid w:val="00880EC7"/>
    <w:rsid w:val="00882A44"/>
    <w:rsid w:val="00882C77"/>
    <w:rsid w:val="00883453"/>
    <w:rsid w:val="00891901"/>
    <w:rsid w:val="008934D8"/>
    <w:rsid w:val="008953E2"/>
    <w:rsid w:val="0089678E"/>
    <w:rsid w:val="00896839"/>
    <w:rsid w:val="008969B9"/>
    <w:rsid w:val="008A09DC"/>
    <w:rsid w:val="008A385E"/>
    <w:rsid w:val="008A63A6"/>
    <w:rsid w:val="008A6D62"/>
    <w:rsid w:val="008A78E3"/>
    <w:rsid w:val="008B0291"/>
    <w:rsid w:val="008B2256"/>
    <w:rsid w:val="008B23EC"/>
    <w:rsid w:val="008B3A64"/>
    <w:rsid w:val="008B5462"/>
    <w:rsid w:val="008B580E"/>
    <w:rsid w:val="008C05A6"/>
    <w:rsid w:val="008C5D28"/>
    <w:rsid w:val="008D4276"/>
    <w:rsid w:val="008D444E"/>
    <w:rsid w:val="008D7C33"/>
    <w:rsid w:val="008E148E"/>
    <w:rsid w:val="008E1E8C"/>
    <w:rsid w:val="008E3718"/>
    <w:rsid w:val="008F0471"/>
    <w:rsid w:val="008F22D9"/>
    <w:rsid w:val="008F2571"/>
    <w:rsid w:val="008F570A"/>
    <w:rsid w:val="008F770A"/>
    <w:rsid w:val="009009F6"/>
    <w:rsid w:val="009061F5"/>
    <w:rsid w:val="0091111E"/>
    <w:rsid w:val="00911DE1"/>
    <w:rsid w:val="00914CED"/>
    <w:rsid w:val="0091573F"/>
    <w:rsid w:val="00920DEB"/>
    <w:rsid w:val="00921FB2"/>
    <w:rsid w:val="00926E75"/>
    <w:rsid w:val="009276A4"/>
    <w:rsid w:val="00927A45"/>
    <w:rsid w:val="00927FF6"/>
    <w:rsid w:val="00930C07"/>
    <w:rsid w:val="0093348A"/>
    <w:rsid w:val="009346EF"/>
    <w:rsid w:val="00936635"/>
    <w:rsid w:val="00937051"/>
    <w:rsid w:val="009409E3"/>
    <w:rsid w:val="00940F8E"/>
    <w:rsid w:val="00941A0B"/>
    <w:rsid w:val="009433EB"/>
    <w:rsid w:val="00945599"/>
    <w:rsid w:val="00945867"/>
    <w:rsid w:val="00945FD3"/>
    <w:rsid w:val="00947AC6"/>
    <w:rsid w:val="00955A73"/>
    <w:rsid w:val="009568A6"/>
    <w:rsid w:val="00956DAE"/>
    <w:rsid w:val="00960D62"/>
    <w:rsid w:val="00966B2B"/>
    <w:rsid w:val="00970E57"/>
    <w:rsid w:val="00974640"/>
    <w:rsid w:val="00974B40"/>
    <w:rsid w:val="00977875"/>
    <w:rsid w:val="00982D0A"/>
    <w:rsid w:val="0098427F"/>
    <w:rsid w:val="009845D0"/>
    <w:rsid w:val="00984E38"/>
    <w:rsid w:val="009869CB"/>
    <w:rsid w:val="00986B39"/>
    <w:rsid w:val="00987048"/>
    <w:rsid w:val="00987655"/>
    <w:rsid w:val="00990C80"/>
    <w:rsid w:val="00992350"/>
    <w:rsid w:val="009943FD"/>
    <w:rsid w:val="009A4E99"/>
    <w:rsid w:val="009A5F69"/>
    <w:rsid w:val="009A7E5D"/>
    <w:rsid w:val="009B1018"/>
    <w:rsid w:val="009B3013"/>
    <w:rsid w:val="009B4C21"/>
    <w:rsid w:val="009B5391"/>
    <w:rsid w:val="009C27C0"/>
    <w:rsid w:val="009C501A"/>
    <w:rsid w:val="009D25BC"/>
    <w:rsid w:val="009D3B10"/>
    <w:rsid w:val="009D532C"/>
    <w:rsid w:val="009E0A43"/>
    <w:rsid w:val="009E2C47"/>
    <w:rsid w:val="009E2EB4"/>
    <w:rsid w:val="009E3432"/>
    <w:rsid w:val="009E78CB"/>
    <w:rsid w:val="009F4905"/>
    <w:rsid w:val="009F67B0"/>
    <w:rsid w:val="00A00B54"/>
    <w:rsid w:val="00A1030D"/>
    <w:rsid w:val="00A176E9"/>
    <w:rsid w:val="00A22551"/>
    <w:rsid w:val="00A23497"/>
    <w:rsid w:val="00A25565"/>
    <w:rsid w:val="00A336FF"/>
    <w:rsid w:val="00A359A6"/>
    <w:rsid w:val="00A37895"/>
    <w:rsid w:val="00A37A40"/>
    <w:rsid w:val="00A406EF"/>
    <w:rsid w:val="00A40C34"/>
    <w:rsid w:val="00A41D96"/>
    <w:rsid w:val="00A42494"/>
    <w:rsid w:val="00A42D6C"/>
    <w:rsid w:val="00A4328A"/>
    <w:rsid w:val="00A46540"/>
    <w:rsid w:val="00A4715E"/>
    <w:rsid w:val="00A47B9D"/>
    <w:rsid w:val="00A50430"/>
    <w:rsid w:val="00A50D1F"/>
    <w:rsid w:val="00A511BC"/>
    <w:rsid w:val="00A52D8A"/>
    <w:rsid w:val="00A53CA1"/>
    <w:rsid w:val="00A54311"/>
    <w:rsid w:val="00A5633F"/>
    <w:rsid w:val="00A57051"/>
    <w:rsid w:val="00A57417"/>
    <w:rsid w:val="00A60FDB"/>
    <w:rsid w:val="00A621DD"/>
    <w:rsid w:val="00A644C5"/>
    <w:rsid w:val="00A6680E"/>
    <w:rsid w:val="00A66F99"/>
    <w:rsid w:val="00A671A4"/>
    <w:rsid w:val="00A709BE"/>
    <w:rsid w:val="00A71313"/>
    <w:rsid w:val="00A7184F"/>
    <w:rsid w:val="00A721BA"/>
    <w:rsid w:val="00A73C09"/>
    <w:rsid w:val="00A73DF9"/>
    <w:rsid w:val="00A75AC2"/>
    <w:rsid w:val="00A76F08"/>
    <w:rsid w:val="00A80D9A"/>
    <w:rsid w:val="00A82A87"/>
    <w:rsid w:val="00A82ACE"/>
    <w:rsid w:val="00A83D5E"/>
    <w:rsid w:val="00A858AB"/>
    <w:rsid w:val="00A8620C"/>
    <w:rsid w:val="00A862BE"/>
    <w:rsid w:val="00A865ED"/>
    <w:rsid w:val="00A869C8"/>
    <w:rsid w:val="00A8743F"/>
    <w:rsid w:val="00A91012"/>
    <w:rsid w:val="00A92775"/>
    <w:rsid w:val="00A949D2"/>
    <w:rsid w:val="00A957C6"/>
    <w:rsid w:val="00A958FE"/>
    <w:rsid w:val="00A9590A"/>
    <w:rsid w:val="00AA3013"/>
    <w:rsid w:val="00AA3707"/>
    <w:rsid w:val="00AA3FCB"/>
    <w:rsid w:val="00AA41CB"/>
    <w:rsid w:val="00AA52F3"/>
    <w:rsid w:val="00AB01B7"/>
    <w:rsid w:val="00AB08DD"/>
    <w:rsid w:val="00AB0D77"/>
    <w:rsid w:val="00AB4799"/>
    <w:rsid w:val="00AB507D"/>
    <w:rsid w:val="00AB5664"/>
    <w:rsid w:val="00AB594F"/>
    <w:rsid w:val="00AB5E58"/>
    <w:rsid w:val="00AB7F7B"/>
    <w:rsid w:val="00AC3322"/>
    <w:rsid w:val="00AD1963"/>
    <w:rsid w:val="00AD2CA9"/>
    <w:rsid w:val="00AD5DC4"/>
    <w:rsid w:val="00AD7021"/>
    <w:rsid w:val="00AE091D"/>
    <w:rsid w:val="00AE1A39"/>
    <w:rsid w:val="00AE2BF3"/>
    <w:rsid w:val="00AE4D3C"/>
    <w:rsid w:val="00AE4E18"/>
    <w:rsid w:val="00AE5BCA"/>
    <w:rsid w:val="00AE66FD"/>
    <w:rsid w:val="00AE71C2"/>
    <w:rsid w:val="00AF08D8"/>
    <w:rsid w:val="00AF219D"/>
    <w:rsid w:val="00AF325B"/>
    <w:rsid w:val="00AF6806"/>
    <w:rsid w:val="00B00D2D"/>
    <w:rsid w:val="00B04591"/>
    <w:rsid w:val="00B04E2A"/>
    <w:rsid w:val="00B116C3"/>
    <w:rsid w:val="00B15CF3"/>
    <w:rsid w:val="00B16E8C"/>
    <w:rsid w:val="00B17749"/>
    <w:rsid w:val="00B2086E"/>
    <w:rsid w:val="00B21E5E"/>
    <w:rsid w:val="00B22598"/>
    <w:rsid w:val="00B2278A"/>
    <w:rsid w:val="00B23ACE"/>
    <w:rsid w:val="00B3039E"/>
    <w:rsid w:val="00B32C05"/>
    <w:rsid w:val="00B342B8"/>
    <w:rsid w:val="00B353FD"/>
    <w:rsid w:val="00B35FD5"/>
    <w:rsid w:val="00B360D9"/>
    <w:rsid w:val="00B37E05"/>
    <w:rsid w:val="00B40103"/>
    <w:rsid w:val="00B40C36"/>
    <w:rsid w:val="00B417B5"/>
    <w:rsid w:val="00B426E9"/>
    <w:rsid w:val="00B42733"/>
    <w:rsid w:val="00B477C4"/>
    <w:rsid w:val="00B47CDF"/>
    <w:rsid w:val="00B553D4"/>
    <w:rsid w:val="00B57821"/>
    <w:rsid w:val="00B57A10"/>
    <w:rsid w:val="00B60279"/>
    <w:rsid w:val="00B64B3A"/>
    <w:rsid w:val="00B65F88"/>
    <w:rsid w:val="00B74F0F"/>
    <w:rsid w:val="00B75084"/>
    <w:rsid w:val="00B75971"/>
    <w:rsid w:val="00B81F39"/>
    <w:rsid w:val="00B84CBB"/>
    <w:rsid w:val="00B86499"/>
    <w:rsid w:val="00B8680E"/>
    <w:rsid w:val="00B920B8"/>
    <w:rsid w:val="00B929F6"/>
    <w:rsid w:val="00B92EFD"/>
    <w:rsid w:val="00B94D43"/>
    <w:rsid w:val="00B95BF7"/>
    <w:rsid w:val="00BA154D"/>
    <w:rsid w:val="00BA23C4"/>
    <w:rsid w:val="00BA3234"/>
    <w:rsid w:val="00BA3330"/>
    <w:rsid w:val="00BA4113"/>
    <w:rsid w:val="00BA670A"/>
    <w:rsid w:val="00BA70CD"/>
    <w:rsid w:val="00BA77AF"/>
    <w:rsid w:val="00BB0370"/>
    <w:rsid w:val="00BB06B9"/>
    <w:rsid w:val="00BB0AC0"/>
    <w:rsid w:val="00BB6CE9"/>
    <w:rsid w:val="00BB71CD"/>
    <w:rsid w:val="00BB72DB"/>
    <w:rsid w:val="00BB79EC"/>
    <w:rsid w:val="00BB7A86"/>
    <w:rsid w:val="00BB7B8C"/>
    <w:rsid w:val="00BC07E4"/>
    <w:rsid w:val="00BC6ACF"/>
    <w:rsid w:val="00BD244F"/>
    <w:rsid w:val="00BD28E4"/>
    <w:rsid w:val="00BD306E"/>
    <w:rsid w:val="00BD43A9"/>
    <w:rsid w:val="00BD60D6"/>
    <w:rsid w:val="00BE4086"/>
    <w:rsid w:val="00BE44DF"/>
    <w:rsid w:val="00BE48A0"/>
    <w:rsid w:val="00BE6FE2"/>
    <w:rsid w:val="00BE6FF0"/>
    <w:rsid w:val="00BF05E7"/>
    <w:rsid w:val="00BF0722"/>
    <w:rsid w:val="00BF1420"/>
    <w:rsid w:val="00BF1597"/>
    <w:rsid w:val="00BF3061"/>
    <w:rsid w:val="00BF5C5F"/>
    <w:rsid w:val="00C010A5"/>
    <w:rsid w:val="00C01E01"/>
    <w:rsid w:val="00C040CE"/>
    <w:rsid w:val="00C06C2B"/>
    <w:rsid w:val="00C13350"/>
    <w:rsid w:val="00C13592"/>
    <w:rsid w:val="00C20573"/>
    <w:rsid w:val="00C23E1F"/>
    <w:rsid w:val="00C270A3"/>
    <w:rsid w:val="00C27AA4"/>
    <w:rsid w:val="00C32EBF"/>
    <w:rsid w:val="00C32F38"/>
    <w:rsid w:val="00C3681C"/>
    <w:rsid w:val="00C37456"/>
    <w:rsid w:val="00C37FEB"/>
    <w:rsid w:val="00C415CE"/>
    <w:rsid w:val="00C43E2E"/>
    <w:rsid w:val="00C4634C"/>
    <w:rsid w:val="00C518D6"/>
    <w:rsid w:val="00C52140"/>
    <w:rsid w:val="00C56C56"/>
    <w:rsid w:val="00C575E8"/>
    <w:rsid w:val="00C60DA1"/>
    <w:rsid w:val="00C61146"/>
    <w:rsid w:val="00C62F06"/>
    <w:rsid w:val="00C635DB"/>
    <w:rsid w:val="00C63813"/>
    <w:rsid w:val="00C6399E"/>
    <w:rsid w:val="00C65CCC"/>
    <w:rsid w:val="00C713C3"/>
    <w:rsid w:val="00C71C2F"/>
    <w:rsid w:val="00C77137"/>
    <w:rsid w:val="00C80D0D"/>
    <w:rsid w:val="00C8238E"/>
    <w:rsid w:val="00C82993"/>
    <w:rsid w:val="00C85AF5"/>
    <w:rsid w:val="00C86033"/>
    <w:rsid w:val="00C91DEE"/>
    <w:rsid w:val="00C91EF5"/>
    <w:rsid w:val="00C92075"/>
    <w:rsid w:val="00C94CBF"/>
    <w:rsid w:val="00C95271"/>
    <w:rsid w:val="00CA5B9C"/>
    <w:rsid w:val="00CA5CA9"/>
    <w:rsid w:val="00CB014E"/>
    <w:rsid w:val="00CB08A9"/>
    <w:rsid w:val="00CB139E"/>
    <w:rsid w:val="00CB36B1"/>
    <w:rsid w:val="00CB3C79"/>
    <w:rsid w:val="00CB3DE4"/>
    <w:rsid w:val="00CB470E"/>
    <w:rsid w:val="00CB5167"/>
    <w:rsid w:val="00CB7FB3"/>
    <w:rsid w:val="00CC1F15"/>
    <w:rsid w:val="00CC20C8"/>
    <w:rsid w:val="00CC2809"/>
    <w:rsid w:val="00CC4A2A"/>
    <w:rsid w:val="00CC4B64"/>
    <w:rsid w:val="00CC6319"/>
    <w:rsid w:val="00CC7DEE"/>
    <w:rsid w:val="00CD046C"/>
    <w:rsid w:val="00CD4F9C"/>
    <w:rsid w:val="00CD5AC4"/>
    <w:rsid w:val="00CD5DF7"/>
    <w:rsid w:val="00CD6278"/>
    <w:rsid w:val="00CD66A6"/>
    <w:rsid w:val="00CE3857"/>
    <w:rsid w:val="00CE3D49"/>
    <w:rsid w:val="00CE53E1"/>
    <w:rsid w:val="00CE5986"/>
    <w:rsid w:val="00CE77FB"/>
    <w:rsid w:val="00CF187F"/>
    <w:rsid w:val="00CF5176"/>
    <w:rsid w:val="00CF6480"/>
    <w:rsid w:val="00CF76B8"/>
    <w:rsid w:val="00D01ADF"/>
    <w:rsid w:val="00D01FCE"/>
    <w:rsid w:val="00D031E8"/>
    <w:rsid w:val="00D04E20"/>
    <w:rsid w:val="00D11332"/>
    <w:rsid w:val="00D13DA5"/>
    <w:rsid w:val="00D1614F"/>
    <w:rsid w:val="00D24BDD"/>
    <w:rsid w:val="00D26667"/>
    <w:rsid w:val="00D273C0"/>
    <w:rsid w:val="00D2789A"/>
    <w:rsid w:val="00D318E3"/>
    <w:rsid w:val="00D35A85"/>
    <w:rsid w:val="00D365AB"/>
    <w:rsid w:val="00D404FF"/>
    <w:rsid w:val="00D4189F"/>
    <w:rsid w:val="00D41E55"/>
    <w:rsid w:val="00D41EBE"/>
    <w:rsid w:val="00D4302F"/>
    <w:rsid w:val="00D43398"/>
    <w:rsid w:val="00D439D8"/>
    <w:rsid w:val="00D45EB5"/>
    <w:rsid w:val="00D55319"/>
    <w:rsid w:val="00D6036C"/>
    <w:rsid w:val="00D623A7"/>
    <w:rsid w:val="00D65D41"/>
    <w:rsid w:val="00D667E4"/>
    <w:rsid w:val="00D67D81"/>
    <w:rsid w:val="00D70CC1"/>
    <w:rsid w:val="00D711CC"/>
    <w:rsid w:val="00D84CFB"/>
    <w:rsid w:val="00D90D2A"/>
    <w:rsid w:val="00D91998"/>
    <w:rsid w:val="00D9206D"/>
    <w:rsid w:val="00D93E33"/>
    <w:rsid w:val="00DA18B9"/>
    <w:rsid w:val="00DA2338"/>
    <w:rsid w:val="00DA23B8"/>
    <w:rsid w:val="00DA39A2"/>
    <w:rsid w:val="00DA3A1F"/>
    <w:rsid w:val="00DA3D65"/>
    <w:rsid w:val="00DA41FA"/>
    <w:rsid w:val="00DA7035"/>
    <w:rsid w:val="00DB117C"/>
    <w:rsid w:val="00DB1E09"/>
    <w:rsid w:val="00DB510A"/>
    <w:rsid w:val="00DC2FD5"/>
    <w:rsid w:val="00DC317F"/>
    <w:rsid w:val="00DC4793"/>
    <w:rsid w:val="00DC5AD4"/>
    <w:rsid w:val="00DD2082"/>
    <w:rsid w:val="00DD2B81"/>
    <w:rsid w:val="00DD3729"/>
    <w:rsid w:val="00DD3D81"/>
    <w:rsid w:val="00DD3FD5"/>
    <w:rsid w:val="00DD441D"/>
    <w:rsid w:val="00DD5419"/>
    <w:rsid w:val="00DD7CB3"/>
    <w:rsid w:val="00DE0CE7"/>
    <w:rsid w:val="00DE4049"/>
    <w:rsid w:val="00DE7B31"/>
    <w:rsid w:val="00DF0179"/>
    <w:rsid w:val="00DF038A"/>
    <w:rsid w:val="00DF133F"/>
    <w:rsid w:val="00DF1DBE"/>
    <w:rsid w:val="00DF2635"/>
    <w:rsid w:val="00DF4273"/>
    <w:rsid w:val="00DF78FF"/>
    <w:rsid w:val="00E018D1"/>
    <w:rsid w:val="00E02CE0"/>
    <w:rsid w:val="00E02E1C"/>
    <w:rsid w:val="00E065AC"/>
    <w:rsid w:val="00E10FFA"/>
    <w:rsid w:val="00E13311"/>
    <w:rsid w:val="00E152EA"/>
    <w:rsid w:val="00E16142"/>
    <w:rsid w:val="00E16603"/>
    <w:rsid w:val="00E2138C"/>
    <w:rsid w:val="00E246CB"/>
    <w:rsid w:val="00E265AD"/>
    <w:rsid w:val="00E2680C"/>
    <w:rsid w:val="00E274B6"/>
    <w:rsid w:val="00E31C6B"/>
    <w:rsid w:val="00E345B6"/>
    <w:rsid w:val="00E34BB8"/>
    <w:rsid w:val="00E359E1"/>
    <w:rsid w:val="00E35EC8"/>
    <w:rsid w:val="00E36132"/>
    <w:rsid w:val="00E40A39"/>
    <w:rsid w:val="00E40EF6"/>
    <w:rsid w:val="00E43399"/>
    <w:rsid w:val="00E43B49"/>
    <w:rsid w:val="00E43B58"/>
    <w:rsid w:val="00E51DD5"/>
    <w:rsid w:val="00E54C4B"/>
    <w:rsid w:val="00E60FAB"/>
    <w:rsid w:val="00E6457D"/>
    <w:rsid w:val="00E64C95"/>
    <w:rsid w:val="00E712D6"/>
    <w:rsid w:val="00E7192A"/>
    <w:rsid w:val="00E72C0D"/>
    <w:rsid w:val="00E7453F"/>
    <w:rsid w:val="00E75C28"/>
    <w:rsid w:val="00E761A8"/>
    <w:rsid w:val="00E77594"/>
    <w:rsid w:val="00E816B8"/>
    <w:rsid w:val="00E81B5C"/>
    <w:rsid w:val="00E86C45"/>
    <w:rsid w:val="00E9003A"/>
    <w:rsid w:val="00E91861"/>
    <w:rsid w:val="00E93671"/>
    <w:rsid w:val="00E96D35"/>
    <w:rsid w:val="00EA0DBF"/>
    <w:rsid w:val="00EA31D1"/>
    <w:rsid w:val="00EA471A"/>
    <w:rsid w:val="00EA4820"/>
    <w:rsid w:val="00EA5A36"/>
    <w:rsid w:val="00EA6BEF"/>
    <w:rsid w:val="00EA7690"/>
    <w:rsid w:val="00EB3FAD"/>
    <w:rsid w:val="00EB451D"/>
    <w:rsid w:val="00EB4B34"/>
    <w:rsid w:val="00EB6667"/>
    <w:rsid w:val="00EB7169"/>
    <w:rsid w:val="00EB7728"/>
    <w:rsid w:val="00EC0D93"/>
    <w:rsid w:val="00EC329B"/>
    <w:rsid w:val="00EC694C"/>
    <w:rsid w:val="00EC6F47"/>
    <w:rsid w:val="00ED0D2C"/>
    <w:rsid w:val="00ED139B"/>
    <w:rsid w:val="00ED3A48"/>
    <w:rsid w:val="00ED4D38"/>
    <w:rsid w:val="00EE0C17"/>
    <w:rsid w:val="00EE0D5E"/>
    <w:rsid w:val="00EE3B0A"/>
    <w:rsid w:val="00EE7255"/>
    <w:rsid w:val="00EF404C"/>
    <w:rsid w:val="00EF439F"/>
    <w:rsid w:val="00EF5B4F"/>
    <w:rsid w:val="00EF5F36"/>
    <w:rsid w:val="00EF71EC"/>
    <w:rsid w:val="00EF7984"/>
    <w:rsid w:val="00F00996"/>
    <w:rsid w:val="00F0342E"/>
    <w:rsid w:val="00F07B65"/>
    <w:rsid w:val="00F10210"/>
    <w:rsid w:val="00F110A2"/>
    <w:rsid w:val="00F11CC6"/>
    <w:rsid w:val="00F15864"/>
    <w:rsid w:val="00F16639"/>
    <w:rsid w:val="00F212BF"/>
    <w:rsid w:val="00F2203D"/>
    <w:rsid w:val="00F22C41"/>
    <w:rsid w:val="00F234C8"/>
    <w:rsid w:val="00F25CE0"/>
    <w:rsid w:val="00F3026C"/>
    <w:rsid w:val="00F306BF"/>
    <w:rsid w:val="00F327AF"/>
    <w:rsid w:val="00F32A60"/>
    <w:rsid w:val="00F32A78"/>
    <w:rsid w:val="00F34919"/>
    <w:rsid w:val="00F40950"/>
    <w:rsid w:val="00F46228"/>
    <w:rsid w:val="00F50C5D"/>
    <w:rsid w:val="00F50E16"/>
    <w:rsid w:val="00F517C5"/>
    <w:rsid w:val="00F54479"/>
    <w:rsid w:val="00F54CDD"/>
    <w:rsid w:val="00F6135B"/>
    <w:rsid w:val="00F6648A"/>
    <w:rsid w:val="00F673FC"/>
    <w:rsid w:val="00F71F29"/>
    <w:rsid w:val="00F730AF"/>
    <w:rsid w:val="00F745EF"/>
    <w:rsid w:val="00F75D38"/>
    <w:rsid w:val="00F77C31"/>
    <w:rsid w:val="00F80CA6"/>
    <w:rsid w:val="00F81877"/>
    <w:rsid w:val="00F83990"/>
    <w:rsid w:val="00F91B50"/>
    <w:rsid w:val="00F9237B"/>
    <w:rsid w:val="00F9333E"/>
    <w:rsid w:val="00F9335C"/>
    <w:rsid w:val="00F9414C"/>
    <w:rsid w:val="00F94334"/>
    <w:rsid w:val="00F9593F"/>
    <w:rsid w:val="00FA03B0"/>
    <w:rsid w:val="00FA0518"/>
    <w:rsid w:val="00FA37CB"/>
    <w:rsid w:val="00FA48EE"/>
    <w:rsid w:val="00FA52E2"/>
    <w:rsid w:val="00FA6259"/>
    <w:rsid w:val="00FA79B1"/>
    <w:rsid w:val="00FA7F25"/>
    <w:rsid w:val="00FB51AB"/>
    <w:rsid w:val="00FB68F1"/>
    <w:rsid w:val="00FB6B35"/>
    <w:rsid w:val="00FB7641"/>
    <w:rsid w:val="00FC572F"/>
    <w:rsid w:val="00FC57DC"/>
    <w:rsid w:val="00FC5C4E"/>
    <w:rsid w:val="00FC5D7B"/>
    <w:rsid w:val="00FC616D"/>
    <w:rsid w:val="00FD6A04"/>
    <w:rsid w:val="00FE0073"/>
    <w:rsid w:val="00FE13B4"/>
    <w:rsid w:val="00FE48B8"/>
    <w:rsid w:val="00FE5659"/>
    <w:rsid w:val="00FE6F9D"/>
    <w:rsid w:val="00FE746E"/>
    <w:rsid w:val="00FF0249"/>
    <w:rsid w:val="00FF4EDC"/>
    <w:rsid w:val="00FF5BA4"/>
    <w:rsid w:val="00FF6A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598BE"/>
  <w15:docId w15:val="{B3FECE98-E4F4-4875-A08F-E8DD3384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936"/>
    <w:rPr>
      <w:rFonts w:ascii="Times New Roman" w:eastAsia="MS Mincho" w:hAnsi="Times New Roman"/>
      <w:sz w:val="24"/>
      <w:szCs w:val="24"/>
      <w:lang w:eastAsia="ja-JP"/>
    </w:rPr>
  </w:style>
  <w:style w:type="paragraph" w:styleId="Heading1">
    <w:name w:val="heading 1"/>
    <w:aliases w:val="Heading apps,H1,ZHeading 1,Part,L1,Section Title,Head,Numbered,nu,Level 1 Head,Header 1,Level a,Heading 10,MainHeader,tchead,Test Plan,Attribute Heading 1,Tertiary Heading,RFP Heading1,Heading,heading1,S4-SOW Head 1,Head1,RFP h1,$1,level 1,H11"/>
    <w:basedOn w:val="Normal"/>
    <w:next w:val="FFICReportJustified"/>
    <w:link w:val="Heading1Char"/>
    <w:qFormat/>
    <w:rsid w:val="007E6936"/>
    <w:pPr>
      <w:keepNext/>
      <w:pageBreakBefore/>
      <w:widowControl w:val="0"/>
      <w:spacing w:after="120"/>
      <w:outlineLvl w:val="0"/>
    </w:pPr>
    <w:rPr>
      <w:rFonts w:ascii="Calibri" w:eastAsia="Calibri" w:hAnsi="Calibri"/>
      <w:b/>
      <w:bCs/>
      <w:color w:val="003366"/>
      <w:kern w:val="32"/>
      <w:sz w:val="32"/>
      <w:szCs w:val="32"/>
    </w:rPr>
  </w:style>
  <w:style w:type="paragraph" w:styleId="Heading2">
    <w:name w:val="heading 2"/>
    <w:aliases w:val="K-Heading 2,H2,Level 1 Heading,h1,Level 1,K-Heading 21,K-Heading 22,K-Heading 23,K-Heading 24,Heading 2a,Chapter Title,Heading 2rh,h21,Header 2,l2,Header2,Chapter,1.Seite,h2,h,Appendix,2 headline,Heading 2- no#,RFP Heading 2,Bold 14,L2,sl2,$2"/>
    <w:basedOn w:val="Normal"/>
    <w:next w:val="FFICReportJustified"/>
    <w:link w:val="Heading2Char"/>
    <w:qFormat/>
    <w:rsid w:val="007E6936"/>
    <w:pPr>
      <w:keepNext/>
      <w:widowControl w:val="0"/>
      <w:spacing w:before="240" w:after="120"/>
      <w:outlineLvl w:val="1"/>
    </w:pPr>
    <w:rPr>
      <w:rFonts w:eastAsia="Times New Roman"/>
      <w:b/>
      <w:bCs/>
      <w:iCs/>
      <w:color w:val="003366"/>
      <w:sz w:val="28"/>
      <w:szCs w:val="28"/>
    </w:rPr>
  </w:style>
  <w:style w:type="paragraph" w:styleId="Heading3">
    <w:name w:val="heading 3"/>
    <w:aliases w:val="3 bullet,2,H3,S4-SOW Head 3,Titles,Bold 12,L3,h3,H31,Table Attribute Heading,Section,Label,Subsection,Bold Head,bh,(Alt+3),Unterabschnitt,Beitrag-Unterabschnitt,1.2.3.,Header 3,Annotationen,K-Heading 3,K-Heading 31,K-Heading 32,sl,heading 3,3"/>
    <w:basedOn w:val="Heading2"/>
    <w:next w:val="Heading2"/>
    <w:link w:val="Heading3Char"/>
    <w:autoRedefine/>
    <w:qFormat/>
    <w:rsid w:val="007E6936"/>
    <w:pPr>
      <w:widowControl/>
      <w:numPr>
        <w:ilvl w:val="2"/>
      </w:numPr>
      <w:spacing w:before="0" w:after="0" w:line="300" w:lineRule="exact"/>
      <w:jc w:val="both"/>
      <w:outlineLvl w:val="2"/>
    </w:pPr>
    <w:rPr>
      <w:rFonts w:ascii="Verdana" w:eastAsia="Calibri" w:hAnsi="Verdana"/>
      <w:iCs w:val="0"/>
      <w:color w:val="auto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0D5E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apps Char,H1 Char,ZHeading 1 Char,Part Char,L1 Char,Section Title Char,Head Char,Numbered Char,nu Char,Level 1 Head Char,Header 1 Char,Level a Char,Heading 10 Char,MainHeader Char,tchead Char,Test Plan Char,Tertiary Heading Char"/>
    <w:link w:val="Heading1"/>
    <w:rsid w:val="007E6936"/>
    <w:rPr>
      <w:b/>
      <w:bCs/>
      <w:color w:val="003366"/>
      <w:kern w:val="32"/>
      <w:sz w:val="32"/>
      <w:szCs w:val="32"/>
      <w:lang w:eastAsia="ja-JP"/>
    </w:rPr>
  </w:style>
  <w:style w:type="character" w:customStyle="1" w:styleId="Heading2Char">
    <w:name w:val="Heading 2 Char"/>
    <w:aliases w:val="K-Heading 2 Char,H2 Char,Level 1 Heading Char,h1 Char,Level 1 Char,K-Heading 21 Char,K-Heading 22 Char,K-Heading 23 Char,K-Heading 24 Char,Heading 2a Char,Chapter Title Char,Heading 2rh Char,h21 Char,Header 2 Char,l2 Char,Header2 Char"/>
    <w:link w:val="Heading2"/>
    <w:rsid w:val="007E6936"/>
    <w:rPr>
      <w:rFonts w:ascii="Times New Roman" w:eastAsia="Times New Roman" w:hAnsi="Times New Roman"/>
      <w:b/>
      <w:bCs/>
      <w:iCs/>
      <w:color w:val="003366"/>
      <w:sz w:val="28"/>
      <w:szCs w:val="28"/>
      <w:lang w:eastAsia="ja-JP"/>
    </w:rPr>
  </w:style>
  <w:style w:type="character" w:customStyle="1" w:styleId="Heading3Char">
    <w:name w:val="Heading 3 Char"/>
    <w:aliases w:val="3 bullet Char,2 Char,H3 Char,S4-SOW Head 3 Char,Titles Char,Bold 12 Char,L3 Char,h3 Char,H31 Char,Table Attribute Heading Char,Section Char,Label Char,Subsection Char,Bold Head Char,bh Char,(Alt+3) Char,Unterabschnitt Char,1.2.3. Char"/>
    <w:link w:val="Heading3"/>
    <w:rsid w:val="007E6936"/>
    <w:rPr>
      <w:rFonts w:ascii="Verdana" w:hAnsi="Verdana"/>
      <w:b/>
      <w:bCs/>
      <w:lang w:eastAsia="ja-JP"/>
    </w:rPr>
  </w:style>
  <w:style w:type="paragraph" w:customStyle="1" w:styleId="FFICReportJustified">
    <w:name w:val="FFIC Report Justified"/>
    <w:basedOn w:val="Normal"/>
    <w:rsid w:val="007E6936"/>
    <w:pPr>
      <w:widowControl w:val="0"/>
    </w:pPr>
    <w:rPr>
      <w:rFonts w:eastAsia="Times New Roman"/>
      <w:color w:val="000000"/>
      <w:sz w:val="22"/>
      <w:lang w:eastAsia="en-US"/>
    </w:rPr>
  </w:style>
  <w:style w:type="paragraph" w:styleId="BodyTextIndent">
    <w:name w:val="Body Text Indent"/>
    <w:aliases w:val="BodyText,b,bti"/>
    <w:basedOn w:val="Normal"/>
    <w:link w:val="BodyTextIndentChar"/>
    <w:rsid w:val="007E6936"/>
    <w:pPr>
      <w:ind w:left="720"/>
    </w:pPr>
    <w:rPr>
      <w:rFonts w:ascii="Arial" w:eastAsia="Times New Roman" w:hAnsi="Arial"/>
      <w:sz w:val="20"/>
    </w:rPr>
  </w:style>
  <w:style w:type="character" w:customStyle="1" w:styleId="BodyTextIndentChar">
    <w:name w:val="Body Text Indent Char"/>
    <w:aliases w:val="BodyText Char,b Char,bti Char"/>
    <w:link w:val="BodyTextIndent"/>
    <w:rsid w:val="007E6936"/>
    <w:rPr>
      <w:rFonts w:ascii="Arial" w:eastAsia="Times New Roman" w:hAnsi="Arial" w:cs="Arial"/>
      <w:szCs w:val="24"/>
    </w:rPr>
  </w:style>
  <w:style w:type="paragraph" w:styleId="ListParagraph">
    <w:name w:val="List Paragraph"/>
    <w:basedOn w:val="Normal"/>
    <w:uiPriority w:val="34"/>
    <w:qFormat/>
    <w:rsid w:val="007E6936"/>
    <w:pPr>
      <w:ind w:left="720"/>
    </w:pPr>
  </w:style>
  <w:style w:type="paragraph" w:styleId="BodyTextIndent3">
    <w:name w:val="Body Text Indent 3"/>
    <w:basedOn w:val="Normal"/>
    <w:link w:val="BodyTextIndent3Char"/>
    <w:uiPriority w:val="99"/>
    <w:unhideWhenUsed/>
    <w:rsid w:val="00F327A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F327AF"/>
    <w:rPr>
      <w:rFonts w:ascii="Times New Roman" w:eastAsia="MS Mincho" w:hAnsi="Times New Roman"/>
      <w:sz w:val="16"/>
      <w:szCs w:val="16"/>
      <w:lang w:eastAsia="ja-JP"/>
    </w:rPr>
  </w:style>
  <w:style w:type="paragraph" w:customStyle="1" w:styleId="toa">
    <w:name w:val="toa"/>
    <w:basedOn w:val="Normal"/>
    <w:rsid w:val="00D318E3"/>
    <w:pPr>
      <w:tabs>
        <w:tab w:val="left" w:pos="9000"/>
        <w:tab w:val="right" w:pos="9360"/>
      </w:tabs>
      <w:suppressAutoHyphens/>
    </w:pPr>
    <w:rPr>
      <w:rFonts w:ascii="Courier New" w:eastAsia="Times New Roman" w:hAnsi="Courier New"/>
      <w:szCs w:val="20"/>
      <w:lang w:eastAsia="en-US"/>
    </w:rPr>
  </w:style>
  <w:style w:type="table" w:styleId="TableGrid">
    <w:name w:val="Table Grid"/>
    <w:basedOn w:val="TableNormal"/>
    <w:uiPriority w:val="39"/>
    <w:rsid w:val="00C575E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link w:val="Heading4"/>
    <w:uiPriority w:val="9"/>
    <w:semiHidden/>
    <w:rsid w:val="00EE0D5E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styleId="BodyText">
    <w:name w:val="Body Text"/>
    <w:basedOn w:val="Normal"/>
    <w:link w:val="BodyTextChar"/>
    <w:uiPriority w:val="99"/>
    <w:unhideWhenUsed/>
    <w:rsid w:val="00EE0D5E"/>
    <w:pPr>
      <w:spacing w:after="120"/>
    </w:pPr>
  </w:style>
  <w:style w:type="character" w:customStyle="1" w:styleId="BodyTextChar">
    <w:name w:val="Body Text Char"/>
    <w:link w:val="BodyText"/>
    <w:uiPriority w:val="99"/>
    <w:rsid w:val="00EE0D5E"/>
    <w:rPr>
      <w:rFonts w:ascii="Times New Roman" w:eastAsia="MS Mincho" w:hAnsi="Times New Roman"/>
      <w:sz w:val="24"/>
      <w:szCs w:val="24"/>
      <w:lang w:eastAsia="ja-JP"/>
    </w:rPr>
  </w:style>
  <w:style w:type="paragraph" w:customStyle="1" w:styleId="Paragraph">
    <w:name w:val="Paragraph"/>
    <w:basedOn w:val="Normal"/>
    <w:rsid w:val="00EE0D5E"/>
    <w:pPr>
      <w:overflowPunct w:val="0"/>
      <w:autoSpaceDE w:val="0"/>
      <w:autoSpaceDN w:val="0"/>
      <w:adjustRightInd w:val="0"/>
      <w:spacing w:before="72" w:after="72"/>
      <w:jc w:val="both"/>
    </w:pPr>
    <w:rPr>
      <w:rFonts w:ascii="Helvetica" w:eastAsia="Times New Roman" w:hAnsi="Helvetica"/>
      <w:color w:val="000000"/>
      <w:sz w:val="20"/>
      <w:szCs w:val="20"/>
      <w:lang w:eastAsia="en-US"/>
    </w:rPr>
  </w:style>
  <w:style w:type="character" w:customStyle="1" w:styleId="Checkbox">
    <w:name w:val="Checkbox"/>
    <w:rsid w:val="00EE0D5E"/>
    <w:rPr>
      <w:rFonts w:ascii="Times New Roman" w:hAnsi="Times New Roman"/>
      <w:sz w:val="22"/>
    </w:rPr>
  </w:style>
  <w:style w:type="table" w:styleId="LightShading-Accent4">
    <w:name w:val="Light Shading Accent 4"/>
    <w:basedOn w:val="TableNormal"/>
    <w:uiPriority w:val="60"/>
    <w:rsid w:val="000E1570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Header">
    <w:name w:val="header"/>
    <w:aliases w:val="page-header,ph,l"/>
    <w:basedOn w:val="Normal"/>
    <w:link w:val="HeaderChar"/>
    <w:uiPriority w:val="99"/>
    <w:unhideWhenUsed/>
    <w:rsid w:val="001575E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page-header Char1,ph Char1,l Char"/>
    <w:link w:val="Header"/>
    <w:uiPriority w:val="99"/>
    <w:rsid w:val="001575E7"/>
    <w:rPr>
      <w:rFonts w:ascii="Times New Roman" w:eastAsia="MS Mincho" w:hAnsi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575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575E7"/>
    <w:rPr>
      <w:rFonts w:ascii="Times New Roman" w:eastAsia="MS Mincho" w:hAnsi="Times New Roman"/>
      <w:sz w:val="24"/>
      <w:szCs w:val="24"/>
      <w:lang w:eastAsia="ja-JP"/>
    </w:rPr>
  </w:style>
  <w:style w:type="paragraph" w:customStyle="1" w:styleId="HPFooter">
    <w:name w:val="HP Footer"/>
    <w:uiPriority w:val="99"/>
    <w:rsid w:val="001575E7"/>
    <w:rPr>
      <w:rFonts w:ascii="Futura Bk" w:eastAsia="MS Mincho" w:hAnsi="Futura Bk"/>
      <w:color w:val="808080"/>
      <w:sz w:val="18"/>
    </w:rPr>
  </w:style>
  <w:style w:type="paragraph" w:styleId="CommentText">
    <w:name w:val="annotation text"/>
    <w:basedOn w:val="Normal"/>
    <w:link w:val="CommentTextChar"/>
    <w:semiHidden/>
    <w:rsid w:val="001575E7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1575E7"/>
    <w:rPr>
      <w:rFonts w:ascii="Times New Roman" w:eastAsia="MS Mincho" w:hAnsi="Times New Roman"/>
      <w:lang w:eastAsia="ja-JP"/>
    </w:rPr>
  </w:style>
  <w:style w:type="character" w:styleId="Hyperlink">
    <w:name w:val="Hyperlink"/>
    <w:unhideWhenUsed/>
    <w:rsid w:val="00CB3DE4"/>
    <w:rPr>
      <w:color w:val="0000FF"/>
      <w:u w:val="single"/>
    </w:rPr>
  </w:style>
  <w:style w:type="paragraph" w:styleId="Title">
    <w:name w:val="Title"/>
    <w:basedOn w:val="Normal"/>
    <w:qFormat/>
    <w:rsid w:val="00A83D5E"/>
    <w:pPr>
      <w:jc w:val="center"/>
    </w:pPr>
    <w:rPr>
      <w:rFonts w:eastAsia="Times New Roman" w:cs="Angsana New"/>
      <w:b/>
      <w:bCs/>
      <w:u w:val="single"/>
      <w:lang w:eastAsia="en-US"/>
    </w:rPr>
  </w:style>
  <w:style w:type="character" w:customStyle="1" w:styleId="page-headerChar">
    <w:name w:val="page-header Char"/>
    <w:aliases w:val="ph Char,l Char Char"/>
    <w:rsid w:val="00F0342E"/>
    <w:rPr>
      <w:rFonts w:cs="Angsana New"/>
      <w:sz w:val="24"/>
      <w:szCs w:val="24"/>
      <w:lang w:val="en-US" w:eastAsia="en-US" w:bidi="ar-SA"/>
    </w:rPr>
  </w:style>
  <w:style w:type="paragraph" w:customStyle="1" w:styleId="Default">
    <w:name w:val="Default"/>
    <w:rsid w:val="00CC631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IN"/>
    </w:rPr>
  </w:style>
  <w:style w:type="paragraph" w:styleId="TOC6">
    <w:name w:val="toc 6"/>
    <w:basedOn w:val="Normal"/>
    <w:next w:val="Normal"/>
    <w:semiHidden/>
    <w:rsid w:val="00165486"/>
    <w:pPr>
      <w:widowControl w:val="0"/>
    </w:pPr>
    <w:rPr>
      <w:rFonts w:eastAsia="Times New Roman"/>
      <w:sz w:val="18"/>
      <w:szCs w:val="20"/>
      <w:lang w:val="en-GB" w:eastAsia="en-GB"/>
    </w:rPr>
  </w:style>
  <w:style w:type="paragraph" w:customStyle="1" w:styleId="DefaultText">
    <w:name w:val="Default Text"/>
    <w:basedOn w:val="Normal"/>
    <w:rsid w:val="0017486C"/>
    <w:pPr>
      <w:spacing w:after="72"/>
      <w:ind w:left="567"/>
      <w:jc w:val="both"/>
    </w:pPr>
    <w:rPr>
      <w:rFonts w:eastAsia="Times New Roman"/>
      <w:snapToGrid w:val="0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6B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6B2"/>
    <w:rPr>
      <w:rFonts w:ascii="Tahoma" w:eastAsia="MS Mincho" w:hAnsi="Tahoma" w:cs="Tahoma"/>
      <w:sz w:val="16"/>
      <w:szCs w:val="16"/>
      <w:lang w:eastAsia="ja-JP"/>
    </w:rPr>
  </w:style>
  <w:style w:type="character" w:styleId="FollowedHyperlink">
    <w:name w:val="FollowedHyperlink"/>
    <w:uiPriority w:val="99"/>
    <w:semiHidden/>
    <w:unhideWhenUsed/>
    <w:rsid w:val="00880EC7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50628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28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06287"/>
    <w:rPr>
      <w:rFonts w:ascii="Times New Roman" w:eastAsia="MS Mincho" w:hAnsi="Times New Roman"/>
      <w:b/>
      <w:bCs/>
      <w:lang w:eastAsia="ja-JP"/>
    </w:rPr>
  </w:style>
  <w:style w:type="character" w:customStyle="1" w:styleId="BodyTextChar1">
    <w:name w:val="Body Text Char1"/>
    <w:semiHidden/>
    <w:rsid w:val="002B4E6F"/>
    <w:rPr>
      <w:rFonts w:eastAsia="MS Mincho"/>
      <w:sz w:val="24"/>
      <w:szCs w:val="24"/>
      <w:lang w:val="en-US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FA03B0"/>
    <w:pPr>
      <w:spacing w:before="100" w:beforeAutospacing="1" w:after="100" w:afterAutospacing="1"/>
    </w:pPr>
    <w:rPr>
      <w:rFonts w:eastAsia="Times New Roman"/>
      <w:lang w:val="en-IN" w:eastAsia="en-IN"/>
    </w:rPr>
  </w:style>
  <w:style w:type="paragraph" w:styleId="Revision">
    <w:name w:val="Revision"/>
    <w:hidden/>
    <w:uiPriority w:val="99"/>
    <w:semiHidden/>
    <w:rsid w:val="002443D4"/>
    <w:rPr>
      <w:rFonts w:ascii="Times New Roman" w:eastAsia="MS Mincho" w:hAnsi="Times New Roman"/>
      <w:sz w:val="24"/>
      <w:szCs w:val="24"/>
      <w:lang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D046C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39181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B3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ABC.co.i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bc@ABC.co.in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f_shashidhar\Desktop\ModelSOW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39CE1-0686-43BF-831E-1FB8080D9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ModelSOW1.dot</Template>
  <TotalTime>252</TotalTime>
  <Pages>7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Toyota Kirloskar Motor Pvt. Ltd.</Company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tf_ashwinrao</dc:creator>
  <cp:lastModifiedBy>Sandeep Hegde</cp:lastModifiedBy>
  <cp:revision>25</cp:revision>
  <cp:lastPrinted>2020-01-29T04:19:00Z</cp:lastPrinted>
  <dcterms:created xsi:type="dcterms:W3CDTF">2021-01-29T13:22:00Z</dcterms:created>
  <dcterms:modified xsi:type="dcterms:W3CDTF">2025-11-13T11:30:00Z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133d6bdb,69e5858,31998b2c</vt:lpwstr>
  </property>
  <property fmtid="{D5CDD505-2E9C-101B-9397-08002B2CF9AE}" pid="3" name="ClassificationContentMarkingHeaderFontProps">
    <vt:lpwstr>#0000ff,10,Calibri</vt:lpwstr>
  </property>
  <property fmtid="{D5CDD505-2E9C-101B-9397-08002B2CF9AE}" pid="4" name="ClassificationContentMarkingHeaderText">
    <vt:lpwstr>Protected</vt:lpwstr>
  </property>
  <property fmtid="{D5CDD505-2E9C-101B-9397-08002B2CF9AE}" pid="5" name="MSIP_Label_7927d67f-ab08-4603-91fd-9d3a83eafc7d_Enabled">
    <vt:lpwstr>true</vt:lpwstr>
  </property>
  <property fmtid="{D5CDD505-2E9C-101B-9397-08002B2CF9AE}" pid="6" name="MSIP_Label_7927d67f-ab08-4603-91fd-9d3a83eafc7d_SetDate">
    <vt:lpwstr>2025-04-09T10:54:30Z</vt:lpwstr>
  </property>
  <property fmtid="{D5CDD505-2E9C-101B-9397-08002B2CF9AE}" pid="7" name="MSIP_Label_7927d67f-ab08-4603-91fd-9d3a83eafc7d_Method">
    <vt:lpwstr>Privileged</vt:lpwstr>
  </property>
  <property fmtid="{D5CDD505-2E9C-101B-9397-08002B2CF9AE}" pid="8" name="MSIP_Label_7927d67f-ab08-4603-91fd-9d3a83eafc7d_Name">
    <vt:lpwstr>Protected</vt:lpwstr>
  </property>
  <property fmtid="{D5CDD505-2E9C-101B-9397-08002B2CF9AE}" pid="9" name="MSIP_Label_7927d67f-ab08-4603-91fd-9d3a83eafc7d_SiteId">
    <vt:lpwstr>57b9390d-91d5-4fbd-8800-8fe81cc0529d</vt:lpwstr>
  </property>
  <property fmtid="{D5CDD505-2E9C-101B-9397-08002B2CF9AE}" pid="10" name="MSIP_Label_7927d67f-ab08-4603-91fd-9d3a83eafc7d_ActionId">
    <vt:lpwstr>4297c879-e3fc-425b-955c-79999c8a149b</vt:lpwstr>
  </property>
  <property fmtid="{D5CDD505-2E9C-101B-9397-08002B2CF9AE}" pid="11" name="MSIP_Label_7927d67f-ab08-4603-91fd-9d3a83eafc7d_ContentBits">
    <vt:lpwstr>1</vt:lpwstr>
  </property>
  <property fmtid="{D5CDD505-2E9C-101B-9397-08002B2CF9AE}" pid="12" name="MSIP_Label_7927d67f-ab08-4603-91fd-9d3a83eafc7d_Tag">
    <vt:lpwstr>10, 0, 1, 1</vt:lpwstr>
  </property>
</Properties>
</file>